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page">
              <wp:posOffset>914400</wp:posOffset>
            </wp:positionH>
            <wp:positionV relativeFrom="page">
              <wp:posOffset>913765</wp:posOffset>
            </wp:positionV>
            <wp:extent cx="5731510" cy="8806815"/>
            <wp:effectExtent l="0" t="0" r="0" b="0"/>
            <wp:wrapNone/>
            <wp:docPr id="1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06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Heading1"/>
        <w:spacing w:lineRule="exact" w:line="509" w:before="312" w:after="19"/>
        <w:ind w:hanging="0" w:start="3129" w:end="3213"/>
        <w:jc w:val="end"/>
        <w:rPr>
          <w:rFonts w:ascii="Times New Roman" w:hAnsi="Times New Roman" w:eastAsia="Times New Roman" w:cs="Times New Roman"/>
          <w:color w:val="010302"/>
        </w:rPr>
      </w:pPr>
      <w:bookmarkStart w:id="0" w:name="Title_Page"/>
      <w:bookmarkEnd w:id="0"/>
      <w:r>
        <w:rPr>
          <w:rFonts w:eastAsia="Arial" w:cs="Arial"/>
          <w:color w:val="000000"/>
          <w:spacing w:val="-27"/>
          <w:sz w:val="56"/>
          <w:szCs w:val="56"/>
          <w:lang w:val="ru-RU" w:bidi="ru-RU"/>
        </w:rPr>
        <w:t>Mariana Mazzucato</w:t>
      </w:r>
      <w:r>
        <w:rPr>
          <w:rFonts w:eastAsia="Times New Roman" w:cs="Times New Roman" w:ascii="Times New Roman" w:hAnsi="Times New Roman"/>
          <w:sz w:val="56"/>
          <w:szCs w:val="56"/>
        </w:rPr>
        <w:t xml:space="preserve"> </w:t>
      </w:r>
    </w:p>
    <w:p>
      <w:pPr>
        <w:pStyle w:val="Normal"/>
        <w:spacing w:lineRule="exact" w:line="719" w:before="600" w:after="0"/>
        <w:ind w:hanging="0" w:start="486" w:end="0"/>
        <w:rPr>
          <w:rFonts w:ascii="Times New Roman" w:hAnsi="Times New Roman" w:eastAsia="Times New Roman" w:cs="Times New Roman"/>
          <w:color w:val="010302"/>
        </w:rPr>
      </w:pPr>
      <w:r>
        <mc:AlternateContent>
          <mc:Choice Requires="wps">
            <w:drawing>
              <wp:anchor distT="1270" distB="0" distL="0" distR="635" simplePos="0" relativeHeight="3" behindDoc="0" locked="0" layoutInCell="0" allowOverlap="1">
                <wp:simplePos x="0" y="0"/>
                <wp:positionH relativeFrom="page">
                  <wp:posOffset>-6271895</wp:posOffset>
                </wp:positionH>
                <wp:positionV relativeFrom="line">
                  <wp:posOffset>220980</wp:posOffset>
                </wp:positionV>
                <wp:extent cx="4589145" cy="9525"/>
                <wp:effectExtent l="0" t="1270" r="635" b="0"/>
                <wp:wrapNone/>
                <wp:docPr id="2" name="Freeform 1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89280" cy="9360"/>
                        </a:xfrm>
                        <a:custGeom>
                          <a:avLst/>
                          <a:gdLst>
                            <a:gd name="textAreaLeft" fmla="*/ 0 w 2601720"/>
                            <a:gd name="textAreaRight" fmla="*/ 2602440 w 2601720"/>
                            <a:gd name="textAreaTop" fmla="*/ -36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21400" h="12700">
                              <a:moveTo>
                                <a:pt x="0" y="12700"/>
                              </a:moveTo>
                              <a:lnTo>
                                <a:pt x="6121400" y="12700"/>
                              </a:lnTo>
                              <a:lnTo>
                                <a:pt x="6121400" y="0"/>
                              </a:ln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2C2C"/>
                        </a:solidFill>
                        <a:ln w="952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1270" distB="0" distL="0" distR="635" simplePos="0" relativeHeight="4" behindDoc="0" locked="0" layoutInCell="0" allowOverlap="1">
                <wp:simplePos x="0" y="0"/>
                <wp:positionH relativeFrom="page">
                  <wp:posOffset>-6271895</wp:posOffset>
                </wp:positionH>
                <wp:positionV relativeFrom="line">
                  <wp:posOffset>249555</wp:posOffset>
                </wp:positionV>
                <wp:extent cx="4589145" cy="9525"/>
                <wp:effectExtent l="0" t="1270" r="635" b="0"/>
                <wp:wrapNone/>
                <wp:docPr id="3" name="Freeform 1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89280" cy="9360"/>
                        </a:xfrm>
                        <a:custGeom>
                          <a:avLst/>
                          <a:gdLst>
                            <a:gd name="textAreaLeft" fmla="*/ 0 w 2601720"/>
                            <a:gd name="textAreaRight" fmla="*/ 2602440 w 2601720"/>
                            <a:gd name="textAreaTop" fmla="*/ -360 h 5400"/>
                            <a:gd name="textAreaBottom" fmla="*/ 576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121400" h="12700">
                              <a:moveTo>
                                <a:pt x="0" y="12700"/>
                              </a:moveTo>
                              <a:lnTo>
                                <a:pt x="6121400" y="12700"/>
                              </a:lnTo>
                              <a:lnTo>
                                <a:pt x="6121400" y="0"/>
                              </a:ln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  <a:ln w="952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5715" distB="11430" distL="5715" distR="5080" simplePos="0" relativeHeight="5" behindDoc="0" locked="0" layoutInCell="0" allowOverlap="1">
                <wp:simplePos x="0" y="0"/>
                <wp:positionH relativeFrom="page">
                  <wp:posOffset>1465580</wp:posOffset>
                </wp:positionH>
                <wp:positionV relativeFrom="line">
                  <wp:posOffset>276860</wp:posOffset>
                </wp:positionV>
                <wp:extent cx="9525" cy="38100"/>
                <wp:effectExtent l="5715" t="5715" r="5080" b="11430"/>
                <wp:wrapNone/>
                <wp:docPr id="4" name="Freeform 1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360" cy="38160"/>
                        </a:xfrm>
                        <a:custGeom>
                          <a:avLst/>
                          <a:gdLst>
                            <a:gd name="textAreaLeft" fmla="*/ 0 w 5400"/>
                            <a:gd name="textAreaRight" fmla="*/ 6120 w 5400"/>
                            <a:gd name="textAreaTop" fmla="*/ 360 h 21600"/>
                            <a:gd name="textAreaBottom" fmla="*/ 22680 h 21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700" h="50800">
                              <a:moveTo>
                                <a:pt x="0" y="50800"/>
                              </a:moveTo>
                              <a:lnTo>
                                <a:pt x="0" y="0"/>
                              </a:lnTo>
                              <a:lnTo>
                                <a:pt x="12700" y="12700"/>
                              </a:lnTo>
                              <a:lnTo>
                                <a:pt x="12700" y="50800"/>
                              </a:lnTo>
                              <a:close/>
                              <a:moveTo>
                                <a:pt x="0" y="50800"/>
                              </a:moveTo>
                            </a:path>
                          </a:pathLst>
                        </a:custGeom>
                        <a:solidFill>
                          <a:srgbClr val="2C2C2C"/>
                        </a:solidFill>
                        <a:ln w="9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distT="12700" distB="5080" distL="5715" distR="5080" simplePos="0" relativeHeight="6" behindDoc="0" locked="0" layoutInCell="0" allowOverlap="1">
                <wp:simplePos x="0" y="0"/>
                <wp:positionH relativeFrom="page">
                  <wp:posOffset>6044565</wp:posOffset>
                </wp:positionH>
                <wp:positionV relativeFrom="line">
                  <wp:posOffset>276860</wp:posOffset>
                </wp:positionV>
                <wp:extent cx="9525" cy="38100"/>
                <wp:effectExtent l="5715" t="12700" r="5080" b="5080"/>
                <wp:wrapNone/>
                <wp:docPr id="5" name="Freeform 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360" cy="38160"/>
                        </a:xfrm>
                        <a:custGeom>
                          <a:avLst/>
                          <a:gdLst>
                            <a:gd name="textAreaLeft" fmla="*/ 0 w 5400"/>
                            <a:gd name="textAreaRight" fmla="*/ 6120 w 5400"/>
                            <a:gd name="textAreaTop" fmla="*/ 360 h 21600"/>
                            <a:gd name="textAreaBottom" fmla="*/ 22680 h 216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2700" h="50800">
                              <a:moveTo>
                                <a:pt x="0" y="38100"/>
                              </a:moveTo>
                              <a:lnTo>
                                <a:pt x="0" y="0"/>
                              </a:lnTo>
                              <a:lnTo>
                                <a:pt x="12700" y="0"/>
                              </a:lnTo>
                              <a:lnTo>
                                <a:pt x="12700" y="50800"/>
                              </a:lnTo>
                              <a:close/>
                              <a:moveTo>
                                <a:pt x="0" y="38100"/>
                              </a:moveTo>
                            </a:path>
                          </a:pathLst>
                        </a:custGeom>
                        <a:solidFill>
                          <a:srgbClr val="808080"/>
                        </a:solidFill>
                        <a:ln w="9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rFonts w:eastAsia="Arial" w:cs="Arial" w:ascii="Arial" w:hAnsi="Arial"/>
          <w:color w:val="000000"/>
          <w:sz w:val="56"/>
          <w:szCs w:val="56"/>
          <w:lang w:val="ru-RU" w:bidi="ru-RU"/>
        </w:rPr>
        <w:t>T</w:t>
      </w:r>
      <w:r>
        <w:rPr>
          <w:rFonts w:eastAsia="Times New Roman" w:cs="Times New Roman"/>
          <w:color w:val="000000"/>
          <w:spacing w:val="-37"/>
          <w:sz w:val="56"/>
          <w:szCs w:val="56"/>
          <w:lang w:val="ru-RU" w:bidi="ru-RU"/>
        </w:rPr>
        <w:t xml:space="preserve"> </w:t>
      </w:r>
      <w:r>
        <w:rPr>
          <w:rFonts w:eastAsia="Arial" w:cs="Arial" w:ascii="Arial" w:hAnsi="Arial"/>
          <w:color w:val="000000"/>
          <w:sz w:val="56"/>
          <w:szCs w:val="56"/>
          <w:lang w:val="ru-RU" w:bidi="ru-RU"/>
        </w:rPr>
        <w:t>H</w:t>
      </w:r>
      <w:r>
        <w:rPr>
          <w:rFonts w:eastAsia="Times New Roman" w:cs="Times New Roman"/>
          <w:color w:val="000000"/>
          <w:spacing w:val="-37"/>
          <w:sz w:val="56"/>
          <w:szCs w:val="56"/>
          <w:lang w:val="ru-RU" w:bidi="ru-RU"/>
        </w:rPr>
        <w:t xml:space="preserve"> </w:t>
      </w:r>
      <w:r>
        <w:rPr>
          <w:rFonts w:eastAsia="Arial" w:cs="Arial" w:ascii="Arial" w:hAnsi="Arial"/>
          <w:color w:val="000000"/>
          <w:spacing w:val="-32"/>
          <w:sz w:val="56"/>
          <w:szCs w:val="56"/>
          <w:lang w:val="ru-RU" w:bidi="ru-RU"/>
        </w:rPr>
        <w:t>E</w:t>
      </w:r>
      <w:r>
        <w:rPr>
          <w:rFonts w:eastAsia="Arial" w:cs="Arial" w:ascii="Arial" w:hAnsi="Arial"/>
          <w:color w:val="000000"/>
          <w:spacing w:val="84"/>
          <w:sz w:val="56"/>
          <w:szCs w:val="56"/>
          <w:lang w:val="ru-RU" w:bidi="ru-RU"/>
        </w:rPr>
        <w:t xml:space="preserve"> </w:t>
      </w:r>
      <w:r>
        <w:rPr>
          <w:rFonts w:eastAsia="Arial" w:cs="Arial" w:ascii="Arial" w:hAnsi="Arial"/>
          <w:color w:val="000000"/>
          <w:sz w:val="56"/>
          <w:szCs w:val="56"/>
          <w:lang w:val="ru-RU" w:bidi="ru-RU"/>
        </w:rPr>
        <w:t>VA</w:t>
      </w:r>
      <w:r>
        <w:rPr>
          <w:rFonts w:eastAsia="Times New Roman" w:cs="Times New Roman"/>
          <w:color w:val="000000"/>
          <w:spacing w:val="-37"/>
          <w:sz w:val="56"/>
          <w:szCs w:val="56"/>
          <w:lang w:val="ru-RU" w:bidi="ru-RU"/>
        </w:rPr>
        <w:t xml:space="preserve"> </w:t>
      </w:r>
      <w:r>
        <w:rPr>
          <w:rFonts w:eastAsia="Arial" w:cs="Arial" w:ascii="Arial" w:hAnsi="Arial"/>
          <w:color w:val="000000"/>
          <w:sz w:val="56"/>
          <w:szCs w:val="56"/>
          <w:lang w:val="ru-RU" w:bidi="ru-RU"/>
        </w:rPr>
        <w:t>L</w:t>
      </w:r>
      <w:r>
        <w:rPr>
          <w:rFonts w:eastAsia="Times New Roman" w:cs="Times New Roman"/>
          <w:color w:val="000000"/>
          <w:spacing w:val="-37"/>
          <w:sz w:val="56"/>
          <w:szCs w:val="56"/>
          <w:lang w:val="ru-RU" w:bidi="ru-RU"/>
        </w:rPr>
        <w:t xml:space="preserve"> </w:t>
      </w:r>
      <w:r>
        <w:rPr>
          <w:rFonts w:eastAsia="Arial" w:cs="Arial" w:ascii="Arial" w:hAnsi="Arial"/>
          <w:color w:val="000000"/>
          <w:sz w:val="56"/>
          <w:szCs w:val="56"/>
          <w:lang w:val="ru-RU" w:bidi="ru-RU"/>
        </w:rPr>
        <w:t>U</w:t>
      </w:r>
      <w:r>
        <w:rPr>
          <w:rFonts w:eastAsia="Times New Roman" w:cs="Times New Roman"/>
          <w:color w:val="000000"/>
          <w:spacing w:val="-37"/>
          <w:sz w:val="56"/>
          <w:szCs w:val="56"/>
          <w:lang w:val="ru-RU" w:bidi="ru-RU"/>
        </w:rPr>
        <w:t xml:space="preserve"> </w:t>
      </w:r>
      <w:r>
        <w:rPr>
          <w:rFonts w:eastAsia="Arial" w:cs="Arial" w:ascii="Arial" w:hAnsi="Arial"/>
          <w:color w:val="000000"/>
          <w:spacing w:val="-32"/>
          <w:sz w:val="56"/>
          <w:szCs w:val="56"/>
          <w:lang w:val="ru-RU" w:bidi="ru-RU"/>
        </w:rPr>
        <w:t>E</w:t>
      </w:r>
      <w:r>
        <w:rPr>
          <w:rFonts w:eastAsia="Arial" w:cs="Arial" w:ascii="Arial" w:hAnsi="Arial"/>
          <w:color w:val="000000"/>
          <w:spacing w:val="84"/>
          <w:sz w:val="56"/>
          <w:szCs w:val="56"/>
          <w:lang w:val="ru-RU" w:bidi="ru-RU"/>
        </w:rPr>
        <w:t xml:space="preserve"> </w:t>
      </w:r>
      <w:r>
        <w:rPr>
          <w:rFonts w:eastAsia="Arial" w:cs="Arial" w:ascii="Arial" w:hAnsi="Arial"/>
          <w:color w:val="000000"/>
          <w:spacing w:val="-32"/>
          <w:sz w:val="56"/>
          <w:szCs w:val="56"/>
          <w:lang w:val="ru-RU" w:bidi="ru-RU"/>
        </w:rPr>
        <w:t>O</w:t>
      </w:r>
      <w:r>
        <w:rPr>
          <w:rFonts w:eastAsia="Times New Roman" w:cs="Times New Roman"/>
          <w:color w:val="000000"/>
          <w:spacing w:val="-37"/>
          <w:sz w:val="56"/>
          <w:szCs w:val="56"/>
          <w:lang w:val="ru-RU" w:bidi="ru-RU"/>
        </w:rPr>
        <w:t xml:space="preserve"> </w:t>
      </w:r>
      <w:r>
        <w:rPr>
          <w:rFonts w:eastAsia="Arial" w:cs="Arial" w:ascii="Arial" w:hAnsi="Arial"/>
          <w:color w:val="000000"/>
          <w:spacing w:val="-31"/>
          <w:sz w:val="56"/>
          <w:szCs w:val="56"/>
          <w:lang w:val="ru-RU" w:bidi="ru-RU"/>
        </w:rPr>
        <w:t>F</w:t>
      </w:r>
      <w:r>
        <w:rPr>
          <w:rFonts w:eastAsia="Arial" w:cs="Arial" w:ascii="Arial" w:hAnsi="Arial"/>
          <w:color w:val="000000"/>
          <w:spacing w:val="84"/>
          <w:sz w:val="56"/>
          <w:szCs w:val="56"/>
          <w:lang w:val="ru-RU" w:bidi="ru-RU"/>
        </w:rPr>
        <w:t xml:space="preserve"> </w:t>
      </w:r>
      <w:r>
        <w:rPr>
          <w:rFonts w:eastAsia="Arial" w:cs="Arial" w:ascii="Arial" w:hAnsi="Arial"/>
          <w:color w:val="000000"/>
          <w:spacing w:val="-32"/>
          <w:sz w:val="56"/>
          <w:szCs w:val="56"/>
          <w:lang w:val="ru-RU" w:bidi="ru-RU"/>
        </w:rPr>
        <w:t>E</w:t>
      </w:r>
      <w:r>
        <w:rPr>
          <w:rFonts w:eastAsia="Times New Roman" w:cs="Times New Roman"/>
          <w:color w:val="000000"/>
          <w:spacing w:val="-37"/>
          <w:sz w:val="56"/>
          <w:szCs w:val="56"/>
          <w:lang w:val="ru-RU" w:bidi="ru-RU"/>
        </w:rPr>
        <w:t xml:space="preserve"> </w:t>
      </w:r>
      <w:r>
        <w:rPr>
          <w:rFonts w:eastAsia="Arial" w:cs="Arial" w:ascii="Arial" w:hAnsi="Arial"/>
          <w:color w:val="000000"/>
          <w:sz w:val="56"/>
          <w:szCs w:val="56"/>
          <w:lang w:val="ru-RU" w:bidi="ru-RU"/>
        </w:rPr>
        <w:t>V</w:t>
      </w:r>
      <w:r>
        <w:rPr>
          <w:rFonts w:eastAsia="Times New Roman" w:cs="Times New Roman"/>
          <w:color w:val="000000"/>
          <w:spacing w:val="-37"/>
          <w:sz w:val="56"/>
          <w:szCs w:val="56"/>
          <w:lang w:val="ru-RU" w:bidi="ru-RU"/>
        </w:rPr>
        <w:t xml:space="preserve"> </w:t>
      </w:r>
      <w:r>
        <w:rPr>
          <w:rFonts w:eastAsia="Arial" w:cs="Arial" w:ascii="Arial" w:hAnsi="Arial"/>
          <w:color w:val="000000"/>
          <w:spacing w:val="-32"/>
          <w:sz w:val="56"/>
          <w:szCs w:val="56"/>
          <w:lang w:val="ru-RU" w:bidi="ru-RU"/>
        </w:rPr>
        <w:t>E</w:t>
      </w:r>
      <w:r>
        <w:rPr>
          <w:rFonts w:eastAsia="Times New Roman" w:cs="Times New Roman"/>
          <w:color w:val="000000"/>
          <w:spacing w:val="-37"/>
          <w:sz w:val="56"/>
          <w:szCs w:val="56"/>
          <w:lang w:val="ru-RU" w:bidi="ru-RU"/>
        </w:rPr>
        <w:t xml:space="preserve"> </w:t>
      </w:r>
      <w:r>
        <w:rPr>
          <w:rFonts w:eastAsia="Arial" w:cs="Arial" w:ascii="Arial" w:hAnsi="Arial"/>
          <w:color w:val="000000"/>
          <w:sz w:val="56"/>
          <w:szCs w:val="56"/>
          <w:lang w:val="ru-RU" w:bidi="ru-RU"/>
        </w:rPr>
        <w:t>RY</w:t>
      </w:r>
      <w:r>
        <w:rPr>
          <w:rFonts w:eastAsia="Times New Roman" w:cs="Times New Roman"/>
          <w:color w:val="000000"/>
          <w:spacing w:val="-37"/>
          <w:sz w:val="56"/>
          <w:szCs w:val="56"/>
          <w:lang w:val="ru-RU" w:bidi="ru-RU"/>
        </w:rPr>
        <w:t xml:space="preserve"> </w:t>
      </w:r>
      <w:r>
        <w:rPr>
          <w:rFonts w:eastAsia="Arial" w:cs="Arial" w:ascii="Arial" w:hAnsi="Arial"/>
          <w:color w:val="000000"/>
          <w:sz w:val="56"/>
          <w:szCs w:val="56"/>
          <w:lang w:val="ru-RU" w:bidi="ru-RU"/>
        </w:rPr>
        <w:t>T</w:t>
      </w:r>
      <w:r>
        <w:rPr>
          <w:rFonts w:eastAsia="Times New Roman" w:cs="Times New Roman"/>
          <w:color w:val="000000"/>
          <w:spacing w:val="-37"/>
          <w:sz w:val="56"/>
          <w:szCs w:val="56"/>
          <w:lang w:val="ru-RU" w:bidi="ru-RU"/>
        </w:rPr>
        <w:t xml:space="preserve"> </w:t>
      </w:r>
      <w:r>
        <w:rPr>
          <w:rFonts w:eastAsia="Arial" w:cs="Arial" w:ascii="Arial" w:hAnsi="Arial"/>
          <w:color w:val="000000"/>
          <w:sz w:val="56"/>
          <w:szCs w:val="56"/>
          <w:lang w:val="ru-RU" w:bidi="ru-RU"/>
        </w:rPr>
        <w:t>H</w:t>
      </w:r>
      <w:r>
        <w:rPr>
          <w:rFonts w:eastAsia="Times New Roman" w:cs="Times New Roman"/>
          <w:color w:val="000000"/>
          <w:spacing w:val="-37"/>
          <w:sz w:val="56"/>
          <w:szCs w:val="56"/>
          <w:lang w:val="ru-RU" w:bidi="ru-RU"/>
        </w:rPr>
        <w:t xml:space="preserve"> </w:t>
      </w:r>
      <w:r>
        <w:rPr>
          <w:rFonts w:eastAsia="Arial" w:cs="Arial" w:ascii="Arial" w:hAnsi="Arial"/>
          <w:color w:val="000000"/>
          <w:sz w:val="56"/>
          <w:szCs w:val="56"/>
          <w:lang w:val="ru-RU" w:bidi="ru-RU"/>
        </w:rPr>
        <w:t>I</w:t>
      </w:r>
      <w:r>
        <w:rPr>
          <w:rFonts w:eastAsia="Times New Roman" w:cs="Times New Roman"/>
          <w:color w:val="000000"/>
          <w:spacing w:val="-37"/>
          <w:sz w:val="56"/>
          <w:szCs w:val="56"/>
          <w:lang w:val="ru-RU" w:bidi="ru-RU"/>
        </w:rPr>
        <w:t xml:space="preserve"> </w:t>
      </w:r>
      <w:r>
        <w:rPr>
          <w:rFonts w:eastAsia="Arial" w:cs="Arial" w:ascii="Arial" w:hAnsi="Arial"/>
          <w:color w:val="000000"/>
          <w:spacing w:val="-27"/>
          <w:sz w:val="56"/>
          <w:szCs w:val="56"/>
          <w:lang w:val="ru-RU" w:bidi="ru-RU"/>
        </w:rPr>
        <w:t>NG</w:t>
      </w:r>
      <w:r>
        <w:rPr>
          <w:rFonts w:eastAsia="Times New Roman" w:cs="Times New Roman"/>
          <w:sz w:val="56"/>
          <w:szCs w:val="56"/>
        </w:rPr>
        <w:t xml:space="preserve"> </w:t>
      </w:r>
    </w:p>
    <w:p>
      <w:pPr>
        <w:pStyle w:val="Normal"/>
        <w:spacing w:lineRule="exact" w:line="327" w:before="600" w:after="0"/>
        <w:ind w:hanging="0" w:start="2238" w:end="2328"/>
        <w:jc w:val="end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i/>
          <w:iCs/>
          <w:color w:val="000000"/>
          <w:spacing w:val="-14"/>
          <w:sz w:val="36"/>
          <w:szCs w:val="36"/>
          <w:lang w:val="ru-RU" w:bidi="ru-RU"/>
        </w:rPr>
        <w:t>Making and Taking in the Global Economy</w:t>
      </w:r>
      <w:r>
        <w:rPr>
          <w:rFonts w:eastAsia="Times New Roman" w:cs="Times New Roman"/>
          <w:sz w:val="36"/>
          <w:szCs w:val="36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-171450</wp:posOffset>
            </wp:positionV>
            <wp:extent cx="5731510" cy="1142365"/>
            <wp:effectExtent l="0" t="0" r="0" b="0"/>
            <wp:wrapNone/>
            <wp:docPr id="6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5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539" w:before="0" w:after="0"/>
        <w:ind w:hanging="0" w:start="5001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Times New Roman" w:cs="Times New Roman"/>
          <w:color w:val="000000"/>
          <w:spacing w:val="-14"/>
          <w:sz w:val="40"/>
          <w:szCs w:val="40"/>
          <w:lang w:val="ru-RU" w:bidi="ru-RU"/>
        </w:rPr>
        <w:t>2018</w:t>
      </w:r>
      <w:r>
        <w:rPr>
          <w:rFonts w:eastAsia="Times New Roman" w:cs="Times New Roman"/>
          <w:sz w:val="40"/>
          <w:szCs w:val="4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81" w:before="247" w:after="14"/>
        <w:ind w:hanging="0" w:start="4686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27"/>
          <w:sz w:val="42"/>
          <w:szCs w:val="42"/>
          <w:lang w:val="ru-RU" w:bidi="ru-RU"/>
        </w:rPr>
        <w:t>Contents</w:t>
      </w:r>
      <w:r>
        <w:rPr>
          <w:rFonts w:eastAsia="Times New Roman" w:cs="Times New Roman"/>
          <w:sz w:val="42"/>
          <w:szCs w:val="42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272" w:before="153" w:after="10"/>
        <w:ind w:hanging="0" w:start="1519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i/>
          <w:iCs/>
          <w:color w:val="0000EE"/>
          <w:spacing w:val="-13"/>
          <w:sz w:val="30"/>
          <w:szCs w:val="30"/>
          <w:lang w:val="ru-RU" w:bidi="ru-RU"/>
        </w:rPr>
        <w:t>Preface: Stories About Wealth Creation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272" w:before="281" w:after="10"/>
        <w:ind w:hanging="0" w:start="1588" w:end="4878"/>
        <w:jc w:val="end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10"/>
          <w:sz w:val="30"/>
          <w:szCs w:val="30"/>
          <w:lang w:val="ru-RU" w:bidi="ru-RU"/>
        </w:rPr>
        <w:t>Introduction: Making versus Taking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91" w:before="73" w:after="0"/>
        <w:ind w:hanging="0" w:start="1594" w:end="4798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6"/>
          <w:sz w:val="22"/>
          <w:szCs w:val="22"/>
          <w:lang w:val="ru-RU" w:bidi="ru-RU"/>
        </w:rPr>
        <w:t>Common Critiques of Value Extraction</w:t>
      </w:r>
      <w:r>
        <w:rPr>
          <w:rFonts w:eastAsia="Times New Roman" w:cs="Times New Roman"/>
          <w:sz w:val="22"/>
          <w:szCs w:val="22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What is Value?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180" w:after="0"/>
        <w:ind w:hanging="0" w:start="1594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Meet the Production Boundary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180" w:after="0"/>
        <w:ind w:hanging="0" w:start="1594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6"/>
          <w:sz w:val="22"/>
          <w:szCs w:val="22"/>
          <w:lang w:val="ru-RU" w:bidi="ru-RU"/>
        </w:rPr>
        <w:t>Why Value Theory Matters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200" w:after="0"/>
        <w:ind w:hanging="0" w:start="1594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The Structure of the Book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272" w:before="283" w:after="10"/>
        <w:ind w:hanging="0" w:start="1369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6"/>
          <w:sz w:val="30"/>
          <w:szCs w:val="30"/>
          <w:lang w:val="ru-RU" w:bidi="ru-RU"/>
        </w:rPr>
        <w:t>1. A Brief History of Value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204" w:before="220" w:after="0"/>
        <w:ind w:hanging="0" w:start="1593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8"/>
          <w:sz w:val="22"/>
          <w:szCs w:val="22"/>
          <w:lang w:val="ru-RU" w:bidi="ru-RU"/>
        </w:rPr>
        <w:t>The Mercantilists: Trade and Treasure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406" w:before="21" w:after="0"/>
        <w:ind w:hanging="0" w:start="1593" w:end="512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The Physiocrats: The Answer Lies in the Soil</w:t>
      </w:r>
      <w:r>
        <w:rPr>
          <w:rFonts w:eastAsia="Times New Roman" w:cs="Times New Roman"/>
          <w:sz w:val="22"/>
          <w:szCs w:val="22"/>
        </w:rPr>
        <w:t xml:space="preserve"> </w:t>
      </w: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Classical Economics: Value in Labour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272" w:before="283" w:after="10"/>
        <w:ind w:hanging="0" w:start="1369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12"/>
          <w:sz w:val="30"/>
          <w:szCs w:val="30"/>
          <w:lang w:val="ru-RU" w:bidi="ru-RU"/>
        </w:rPr>
        <w:t>2. Value in the Eye of the Beholder: The Rise of the Marginalists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204" w:before="220" w:after="0"/>
        <w:ind w:hanging="0" w:start="1593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6"/>
          <w:sz w:val="22"/>
          <w:szCs w:val="22"/>
          <w:lang w:val="ru-RU" w:bidi="ru-RU"/>
        </w:rPr>
        <w:t>New Times, New Theory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180" w:after="0"/>
        <w:ind w:hanging="0" w:start="1593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8"/>
          <w:sz w:val="22"/>
          <w:szCs w:val="22"/>
          <w:lang w:val="ru-RU" w:bidi="ru-RU"/>
        </w:rPr>
        <w:t>The Eclipse of the Classicals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391" w:before="33" w:after="0"/>
        <w:ind w:hanging="0" w:start="1593" w:end="1619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From Objective to Subjective: A New Theory of Value Based on Preferences</w:t>
      </w:r>
      <w:r>
        <w:rPr>
          <w:rFonts w:eastAsia="Times New Roman" w:cs="Times New Roman"/>
          <w:sz w:val="22"/>
          <w:szCs w:val="22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The Rise of the ‘Neoclassicals’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200" w:after="0"/>
        <w:ind w:hanging="0" w:start="1593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8"/>
          <w:sz w:val="22"/>
          <w:szCs w:val="22"/>
          <w:lang w:val="ru-RU" w:bidi="ru-RU"/>
        </w:rPr>
        <w:t>The Disappearance of Rent and Why it Matters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272" w:before="283" w:after="10"/>
        <w:ind w:hanging="0" w:start="1369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12"/>
          <w:sz w:val="30"/>
          <w:szCs w:val="30"/>
          <w:lang w:val="ru-RU" w:bidi="ru-RU"/>
        </w:rPr>
        <w:t>3. Measuring the Wealth of Nations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204" w:before="220" w:after="0"/>
        <w:ind w:hanging="0" w:start="1593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6"/>
          <w:sz w:val="22"/>
          <w:szCs w:val="22"/>
          <w:lang w:val="ru-RU" w:bidi="ru-RU"/>
        </w:rPr>
        <w:t>GDP: A Social Convention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180" w:after="0"/>
        <w:ind w:hanging="0" w:start="1593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The System of National Accounts Comes into Being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180" w:after="0"/>
        <w:ind w:hanging="0" w:start="1593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Measuring Government Value Added in GDP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406" w:before="21" w:after="0"/>
        <w:ind w:hanging="0" w:start="1593" w:end="3355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Something Odd About the National Accounts: GDP Facit Saltus!</w:t>
      </w:r>
      <w:r>
        <w:rPr>
          <w:rFonts w:eastAsia="Times New Roman" w:cs="Times New Roman"/>
          <w:sz w:val="22"/>
          <w:szCs w:val="22"/>
        </w:rPr>
        <w:t xml:space="preserve"> </w:t>
      </w: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Patching Up the National Accounts isn’t Enough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272" w:before="74" w:after="10"/>
        <w:ind w:hanging="0" w:start="1369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13"/>
          <w:sz w:val="30"/>
          <w:szCs w:val="30"/>
          <w:lang w:val="ru-RU" w:bidi="ru-RU"/>
        </w:rPr>
        <w:t>4. Finance: A Colossus is Born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406" w:before="61" w:after="0"/>
        <w:ind w:hanging="0" w:start="1593" w:end="5197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Banks and Financial Markets Become Allies</w:t>
      </w:r>
      <w:r>
        <w:rPr>
          <w:rFonts w:eastAsia="Times New Roman" w:cs="Times New Roman"/>
          <w:sz w:val="22"/>
          <w:szCs w:val="22"/>
        </w:rPr>
        <w:t xml:space="preserve"> </w:t>
      </w: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The Banking Problem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180" w:after="0"/>
        <w:ind w:hanging="0" w:start="1593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10"/>
          <w:sz w:val="22"/>
          <w:szCs w:val="22"/>
          <w:lang w:val="ru-RU" w:bidi="ru-RU"/>
        </w:rPr>
        <w:t>Deregulation and the Seeds of the Crash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180" w:after="0"/>
        <w:ind w:hanging="0" w:start="1593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6"/>
          <w:sz w:val="22"/>
          <w:szCs w:val="22"/>
          <w:lang w:val="ru-RU" w:bidi="ru-RU"/>
        </w:rPr>
        <w:t>The Lords of (Money) Creation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180" w:after="0"/>
        <w:ind w:hanging="0" w:start="1593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Finance and the ‘Real’ Economy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391" w:before="33" w:after="0"/>
        <w:ind w:hanging="0" w:start="1593" w:end="5197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6"/>
          <w:sz w:val="22"/>
          <w:szCs w:val="22"/>
          <w:lang w:val="ru-RU" w:bidi="ru-RU"/>
        </w:rPr>
        <w:t>From Claims on Profit to Claims on Claims</w:t>
      </w:r>
      <w:r>
        <w:rPr>
          <w:rFonts w:eastAsia="Times New Roman" w:cs="Times New Roman"/>
          <w:sz w:val="22"/>
          <w:szCs w:val="22"/>
        </w:rPr>
        <w:t xml:space="preserve"> </w:t>
      </w:r>
      <w:r>
        <w:rPr>
          <w:rFonts w:eastAsia="Arial" w:cs="Arial" w:ascii="Arial" w:hAnsi="Arial"/>
          <w:color w:val="0000EE"/>
          <w:spacing w:val="-4"/>
          <w:sz w:val="22"/>
          <w:szCs w:val="22"/>
          <w:lang w:val="ru-RU" w:bidi="ru-RU"/>
        </w:rPr>
        <w:t>A Debt in the Family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272" w:before="283" w:after="10"/>
        <w:ind w:hanging="0" w:start="1369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13"/>
          <w:sz w:val="30"/>
          <w:szCs w:val="30"/>
          <w:lang w:val="ru-RU" w:bidi="ru-RU"/>
        </w:rPr>
        <w:t>5. The Rise of Casino Capitalism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406" w:before="61" w:after="0"/>
        <w:ind w:hanging="0" w:start="1593" w:end="5085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Prometheus (with a Pilot’s Licence) Unbound</w:t>
      </w:r>
      <w:r>
        <w:rPr>
          <w:rFonts w:eastAsia="Times New Roman" w:cs="Times New Roman"/>
          <w:sz w:val="22"/>
          <w:szCs w:val="22"/>
        </w:rPr>
        <w:t xml:space="preserve"> </w:t>
      </w:r>
      <w:r>
        <w:rPr>
          <w:rFonts w:eastAsia="Arial" w:cs="Arial" w:ascii="Arial" w:hAnsi="Arial"/>
          <w:color w:val="0000EE"/>
          <w:spacing w:val="-6"/>
          <w:sz w:val="22"/>
          <w:szCs w:val="22"/>
          <w:lang w:val="ru-RU" w:bidi="ru-RU"/>
        </w:rPr>
        <w:t>New Actors in the Economy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180" w:after="0"/>
        <w:ind w:hanging="0" w:start="1593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How Finance Extracts Value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272" w:before="282" w:after="10"/>
        <w:ind w:hanging="0" w:start="1369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11"/>
          <w:sz w:val="30"/>
          <w:szCs w:val="30"/>
          <w:lang w:val="ru-RU" w:bidi="ru-RU"/>
        </w:rPr>
        <w:t>6. Financialization of the Real Economy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204" w:before="220" w:after="0"/>
        <w:ind w:hanging="0" w:start="1593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6"/>
          <w:sz w:val="22"/>
          <w:szCs w:val="22"/>
          <w:lang w:val="ru-RU" w:bidi="ru-RU"/>
        </w:rPr>
        <w:t>The Buy-back Blowback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180" w:after="0"/>
        <w:ind w:hanging="0" w:start="1593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6"/>
          <w:sz w:val="22"/>
          <w:szCs w:val="22"/>
          <w:lang w:val="ru-RU" w:bidi="ru-RU"/>
        </w:rPr>
        <w:t>Maximizing Shareholder Value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180" w:after="0"/>
        <w:ind w:hanging="0" w:start="1593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6"/>
          <w:sz w:val="22"/>
          <w:szCs w:val="22"/>
          <w:lang w:val="ru-RU" w:bidi="ru-RU"/>
        </w:rPr>
        <w:t>The Retreat of ‘Patient’ Capital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391" w:before="33" w:after="0"/>
        <w:ind w:hanging="0" w:start="1593" w:end="388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Short-Termism and Unproductive Investment</w:t>
      </w:r>
      <w:r>
        <w:rPr>
          <w:rFonts w:eastAsia="Times New Roman" w:cs="Times New Roman"/>
          <w:sz w:val="22"/>
          <w:szCs w:val="22"/>
        </w:rPr>
        <w:t xml:space="preserve"> </w:t>
      </w:r>
      <w:r>
        <w:rPr>
          <w:rFonts w:eastAsia="Arial" w:cs="Arial" w:ascii="Arial" w:hAnsi="Arial"/>
          <w:color w:val="0000EE"/>
          <w:spacing w:val="-5"/>
          <w:sz w:val="22"/>
          <w:szCs w:val="22"/>
          <w:lang w:val="ru-RU" w:bidi="ru-RU"/>
        </w:rPr>
        <w:t>Financialization and Inequality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200" w:after="0"/>
        <w:ind w:hanging="0" w:start="1513" w:end="3960"/>
        <w:jc w:val="end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From Maximizing Shareholder Value to Stakeholder Value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272" w:before="283" w:after="10"/>
        <w:ind w:hanging="0" w:start="1369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12"/>
          <w:sz w:val="30"/>
          <w:szCs w:val="30"/>
          <w:lang w:val="ru-RU" w:bidi="ru-RU"/>
        </w:rPr>
        <w:t>7. Extracting Value through the Innovation Economy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204" w:before="220" w:after="0"/>
        <w:ind w:hanging="0" w:start="1593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8"/>
          <w:sz w:val="22"/>
          <w:szCs w:val="22"/>
          <w:lang w:val="ru-RU" w:bidi="ru-RU"/>
        </w:rPr>
        <w:t>Stories about Value Creation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406" w:before="21" w:after="0"/>
        <w:ind w:hanging="0" w:start="1593" w:end="305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9"/>
          <w:sz w:val="22"/>
          <w:szCs w:val="22"/>
          <w:lang w:val="ru-RU" w:bidi="ru-RU"/>
        </w:rPr>
        <w:t>Where Does Innovation Come From?</w:t>
      </w:r>
      <w:r>
        <w:rPr>
          <w:rFonts w:eastAsia="Times New Roman" w:cs="Times New Roman"/>
          <w:sz w:val="22"/>
          <w:szCs w:val="22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EE"/>
          <w:spacing w:val="-6"/>
          <w:sz w:val="22"/>
          <w:szCs w:val="22"/>
          <w:lang w:val="ru-RU" w:bidi="ru-RU"/>
        </w:rPr>
        <w:t>Financing Innovation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180" w:after="0"/>
        <w:ind w:hanging="0" w:start="1593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8"/>
          <w:sz w:val="22"/>
          <w:szCs w:val="22"/>
          <w:lang w:val="ru-RU" w:bidi="ru-RU"/>
        </w:rPr>
        <w:t>Patented Value Extraction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200" w:after="0"/>
        <w:ind w:hanging="0" w:start="1593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8"/>
          <w:sz w:val="22"/>
          <w:szCs w:val="22"/>
          <w:lang w:val="ru-RU" w:bidi="ru-RU"/>
        </w:rPr>
        <w:t>Unproductive Entrepreneurship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180" w:after="0"/>
        <w:ind w:hanging="0" w:start="1593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8"/>
          <w:sz w:val="22"/>
          <w:szCs w:val="22"/>
          <w:lang w:val="ru-RU" w:bidi="ru-RU"/>
        </w:rPr>
        <w:t>Pricing Pharmaceuticals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398" w:before="28" w:after="0"/>
        <w:ind w:hanging="0" w:start="1593" w:end="305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Network Effects and First-mover Advantages</w:t>
      </w:r>
      <w:r>
        <w:rPr>
          <w:rFonts w:eastAsia="Times New Roman" w:cs="Times New Roman"/>
          <w:sz w:val="22"/>
          <w:szCs w:val="22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EE"/>
          <w:spacing w:val="-5"/>
          <w:sz w:val="22"/>
          <w:szCs w:val="22"/>
          <w:lang w:val="ru-RU" w:bidi="ru-RU"/>
        </w:rPr>
        <w:t>Creating and Extracting Digital Value</w:t>
      </w:r>
      <w:r>
        <w:rPr>
          <w:rFonts w:eastAsia="Times New Roman" w:cs="Times New Roman"/>
          <w:sz w:val="22"/>
          <w:szCs w:val="22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EE"/>
          <w:spacing w:val="-10"/>
          <w:sz w:val="22"/>
          <w:szCs w:val="22"/>
          <w:lang w:val="ru-RU" w:bidi="ru-RU"/>
        </w:rPr>
        <w:t>Sharing Risks and Rewards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272" w:before="283" w:after="10"/>
        <w:ind w:hanging="0" w:start="1369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13"/>
          <w:sz w:val="30"/>
          <w:szCs w:val="30"/>
          <w:lang w:val="ru-RU" w:bidi="ru-RU"/>
        </w:rPr>
        <w:t>8. Undervaluing the Public Sector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204" w:before="39" w:after="7"/>
        <w:ind w:hanging="0" w:start="1594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4"/>
          <w:sz w:val="22"/>
          <w:szCs w:val="22"/>
          <w:lang w:val="ru-RU" w:bidi="ru-RU"/>
        </w:rPr>
        <w:t>The Myths of Austerity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180" w:after="0"/>
        <w:ind w:hanging="0" w:start="1594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6"/>
          <w:sz w:val="22"/>
          <w:szCs w:val="22"/>
          <w:lang w:val="ru-RU" w:bidi="ru-RU"/>
        </w:rPr>
        <w:t>Government Value in the History of Economic Thought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180" w:after="0"/>
        <w:ind w:hanging="0" w:start="1594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8"/>
          <w:sz w:val="22"/>
          <w:szCs w:val="22"/>
          <w:lang w:val="ru-RU" w:bidi="ru-RU"/>
        </w:rPr>
        <w:t>Keynes and Counter-cyclical Government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200" w:after="0"/>
        <w:ind w:hanging="0" w:start="1594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7"/>
          <w:sz w:val="22"/>
          <w:szCs w:val="22"/>
          <w:lang w:val="ru-RU" w:bidi="ru-RU"/>
        </w:rPr>
        <w:t>Government in the National Accounts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406" w:before="21" w:after="0"/>
        <w:ind w:hanging="0" w:start="1594" w:end="3156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6"/>
          <w:sz w:val="22"/>
          <w:szCs w:val="22"/>
          <w:lang w:val="ru-RU" w:bidi="ru-RU"/>
        </w:rPr>
        <w:t>Public Choice Theory: Rationalizing Privatization and Outsourcing</w:t>
      </w:r>
      <w:r>
        <w:rPr>
          <w:rFonts w:eastAsia="Times New Roman" w:cs="Times New Roman"/>
          <w:sz w:val="22"/>
          <w:szCs w:val="22"/>
        </w:rPr>
        <w:t xml:space="preserve"> </w:t>
      </w:r>
      <w:r>
        <w:rPr>
          <w:rFonts w:eastAsia="Arial" w:cs="Arial" w:ascii="Arial" w:hAnsi="Arial"/>
          <w:color w:val="0000EE"/>
          <w:spacing w:val="-8"/>
          <w:sz w:val="22"/>
          <w:szCs w:val="22"/>
          <w:lang w:val="ru-RU" w:bidi="ru-RU"/>
        </w:rPr>
        <w:t>Regaining Confidence and Setting Missions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180" w:after="0"/>
        <w:ind w:hanging="0" w:start="1594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9"/>
          <w:sz w:val="22"/>
          <w:szCs w:val="22"/>
          <w:lang w:val="ru-RU" w:bidi="ru-RU"/>
        </w:rPr>
        <w:t>Public and Private Just Deserts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04" w:before="180" w:after="0"/>
        <w:ind w:hanging="0" w:start="1594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6"/>
          <w:sz w:val="22"/>
          <w:szCs w:val="22"/>
          <w:lang w:val="ru-RU" w:bidi="ru-RU"/>
        </w:rPr>
        <w:t>From Public Goods to Public Value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272" w:before="283" w:after="10"/>
        <w:ind w:hanging="0" w:start="1369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14"/>
          <w:sz w:val="30"/>
          <w:szCs w:val="30"/>
          <w:lang w:val="ru-RU" w:bidi="ru-RU"/>
        </w:rPr>
        <w:t>9. The Economics of Hope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204" w:before="220" w:after="0"/>
        <w:ind w:hanging="0" w:start="1593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11"/>
          <w:sz w:val="22"/>
          <w:szCs w:val="22"/>
          <w:lang w:val="ru-RU" w:bidi="ru-RU"/>
        </w:rPr>
        <w:t>Markets as Outcomes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406" w:before="21" w:after="0"/>
        <w:ind w:hanging="0" w:start="1593" w:end="6214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EE"/>
          <w:spacing w:val="-8"/>
          <w:sz w:val="22"/>
          <w:szCs w:val="22"/>
          <w:lang w:val="ru-RU" w:bidi="ru-RU"/>
        </w:rPr>
        <w:t>Take the Economy on a Mission</w:t>
      </w:r>
      <w:r>
        <w:rPr>
          <w:rFonts w:eastAsia="Times New Roman" w:cs="Times New Roman"/>
          <w:sz w:val="22"/>
          <w:szCs w:val="22"/>
        </w:rPr>
        <w:t xml:space="preserve"> </w:t>
      </w:r>
      <w:r>
        <w:rPr>
          <w:rFonts w:eastAsia="Arial" w:cs="Arial" w:ascii="Arial" w:hAnsi="Arial"/>
          <w:color w:val="0000EE"/>
          <w:spacing w:val="-2"/>
          <w:sz w:val="22"/>
          <w:szCs w:val="22"/>
          <w:lang w:val="ru-RU" w:bidi="ru-RU"/>
        </w:rPr>
        <w:t>A Better Future for All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272" w:before="282" w:after="10"/>
        <w:ind w:hanging="0" w:start="1669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i/>
          <w:iCs/>
          <w:color w:val="0000EE"/>
          <w:spacing w:val="-21"/>
          <w:sz w:val="30"/>
          <w:szCs w:val="30"/>
          <w:lang w:val="ru-RU" w:bidi="ru-RU"/>
        </w:rPr>
        <w:t>Notes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540" w:before="49" w:after="0"/>
        <w:ind w:hanging="0" w:start="1669" w:end="6838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i/>
          <w:iCs/>
          <w:color w:val="0000EE"/>
          <w:spacing w:val="-6"/>
          <w:sz w:val="30"/>
          <w:szCs w:val="30"/>
          <w:lang w:val="ru-RU" w:bidi="ru-RU"/>
        </w:rPr>
        <w:t>Bibliography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i/>
          <w:iCs/>
          <w:color w:val="0000EE"/>
          <w:spacing w:val="-21"/>
          <w:sz w:val="30"/>
          <w:szCs w:val="30"/>
          <w:lang w:val="ru-RU" w:bidi="ru-RU"/>
        </w:rPr>
        <w:t>Acknowledgements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i/>
          <w:iCs/>
          <w:color w:val="0000EE"/>
          <w:spacing w:val="-10"/>
          <w:sz w:val="30"/>
          <w:szCs w:val="30"/>
          <w:lang w:val="ru-RU" w:bidi="ru-RU"/>
        </w:rPr>
        <w:t>Follow Penguin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Heading1"/>
        <w:spacing w:lineRule="exact" w:line="381" w:before="247" w:after="14"/>
        <w:ind w:hanging="0" w:start="2100" w:end="0"/>
        <w:rPr>
          <w:rFonts w:ascii="Times New Roman" w:hAnsi="Times New Roman" w:eastAsia="Times New Roman" w:cs="Times New Roman"/>
          <w:color w:val="010302"/>
        </w:rPr>
      </w:pPr>
      <w:bookmarkStart w:id="1" w:name="Preface%253A_Stories_About_Wealth_Creati"/>
      <w:bookmarkEnd w:id="1"/>
      <w:r>
        <w:rPr>
          <w:rFonts w:eastAsia="Arial" w:cs="Arial"/>
          <w:color w:val="000000"/>
          <w:spacing w:val="-19"/>
          <w:sz w:val="42"/>
          <w:szCs w:val="42"/>
          <w:lang w:val="ru-RU" w:bidi="ru-RU"/>
        </w:rPr>
        <w:t>Preface: Stories About Wealth Creation</w:t>
      </w:r>
      <w:r>
        <w:rPr>
          <w:rFonts w:eastAsia="Times New Roman" w:cs="Times New Roman" w:ascii="Times New Roman" w:hAnsi="Times New Roman"/>
          <w:sz w:val="42"/>
          <w:szCs w:val="42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76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45" w:before="0" w:after="0"/>
        <w:ind w:hanging="0" w:start="920" w:end="92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>We often hear businesses, entrepreneurs or sectors talking about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themselves as ‘wealth-creating’. The contexts may differ – finance, big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pharma or small start-ups – but the self-descriptions are similar: I am a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particularly productive member of the economy, my activities create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wealth, I take big ‘risks’, and so I deserve a higher income than people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8"/>
          <w:sz w:val="30"/>
          <w:szCs w:val="30"/>
          <w:lang w:val="ru-RU" w:bidi="ru-RU"/>
        </w:rPr>
        <w:t>who simply benefit from the spillovers of this activity. But what if, in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end, these descriptions are simply just stories? Narratives created in order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to justify inequalities of wealth and income, massively rewarding the few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who are able to convince governments and society that they deserve high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rewards, while the rest of us make do with the leftovers.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20" w:end="92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In 2009 Lloyd Blankfein, CEO of Goldman Sachs, claimed that ‘The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people of Goldman Sachs are among the most productive in the world.’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1</w:t>
      </w:r>
      <w:r>
        <w:rPr>
          <w:rFonts w:eastAsia="Times New Roman" w:cs="Times New Roman"/>
          <w:sz w:val="18"/>
          <w:szCs w:val="18"/>
        </w:rPr>
        <w:t xml:space="preserve"> </w:t>
      </w:r>
    </w:p>
    <w:p>
      <w:pPr>
        <w:pStyle w:val="Normal"/>
        <w:spacing w:lineRule="exact" w:line="345" w:before="3" w:after="0"/>
        <w:ind w:hanging="0" w:start="920" w:end="92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Yet, just the year before, Goldman had been a major contributor to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worst financial and economic crisis since the 1930s. US taxpayers had to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stump up $125 billion to bail it out. In light of the terrible performance of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the investment bank just a year before, such a bullish statement by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CEO was extraordinary. The bank laid off 3,000 employees between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November 2007 and December 2009, and profits plunged.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2</w:t>
      </w:r>
      <w:r>
        <w:rPr>
          <w:rFonts w:eastAsia="Arial" w:cs="Arial" w:ascii="Arial" w:hAnsi="Arial"/>
          <w:color w:val="000000"/>
          <w:spacing w:val="-17"/>
          <w:sz w:val="30"/>
          <w:szCs w:val="30"/>
          <w:lang w:val="ru-RU" w:bidi="ru-RU"/>
        </w:rPr>
        <w:t xml:space="preserve"> The bank and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some its competitors were fined, although the amounts seemed small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relative to later profits: fines of $550 million for Goldman and $297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million for J. P. Morgan, for example.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3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 xml:space="preserve"> Despite everything, Goldman –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along with other banks and hedge funds – proceeded to bet against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very instruments which they had created and which had led to such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4"/>
          <w:sz w:val="30"/>
          <w:szCs w:val="30"/>
          <w:lang w:val="ru-RU" w:bidi="ru-RU"/>
        </w:rPr>
        <w:t>turmoil.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firstLine="299" w:start="920" w:end="92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Although there was much talk about punishing those banks that had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contributed to the crisis, no banker was jailed, and the changes hardly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dented the banks’ ability to continue making money from speculation: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between 2009 and 2016 Goldman achieved net earnings of $63 billion on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net revenues of $250 billion.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4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 xml:space="preserve"> In 2009 alone they had record earnings of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6"/>
          <w:sz w:val="30"/>
          <w:szCs w:val="30"/>
          <w:lang w:val="ru-RU" w:bidi="ru-RU"/>
        </w:rPr>
        <w:t>$13.4 billion.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5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 xml:space="preserve"> And although the US government saved the banking system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with taxpayers’ money, the government did not have the confidence to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274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45" w:before="0" w:after="0"/>
        <w:ind w:hanging="0" w:start="920" w:end="87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demand a fee from the banks for such high-risk activity. It was simply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happy, in the end, to get its money back.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20" w:end="87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Financial crises, of course, are not new. Yet Blankfein’s exuberant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confidence in his bank would have been less common half a century ago.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20" w:end="1061"/>
        <w:jc w:val="both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Until the 1960s, finance was not widely considered a ‘productive’ part of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the economy. It was viewed as important for transferring existing wealth,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not creating new wealth. Indeed, economists were so convinced about the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20" w:end="87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purely facilitating role of finance that they did not even include most of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services that banks performed, such as taking in deposits and giving out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loans, in their calculations of how many goods and services are produced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>by the economy. Finance sneaked into their measurements of Gross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Domestic Product (GDP) only as an ‘intermediate input’ – a service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contributing to the functioning of other industries that were the real value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>creators.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20" w:end="87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In around 1970, however, things started to change. The national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accounts – which provide a statistical picture of the size, composition and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20" w:end="87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direction of an economy – began to include the financial sector in their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calculations of GDP, the total value of the goods and services produced by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the economy in question.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6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 xml:space="preserve"> This change in accounting coincided with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deregulation of the financial sector which, among other things, relaxed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controls on how much banks could lend, the interest rates they could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>charge and the products they could sell. Together, these changes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fundamentally altered how the financial sector behaved, and increased its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influence on the ‘real’ economy. No longer was finance seen as a staid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career. Instead, it became a fast track for smart people to make a great deal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of money. Indeed, after the Berlin Wall fell in 1989, some of the cleverest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scientists in Eastern Europe ended up going to work for Wall Street.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industry expanded, grew more confident. It openly lobbied to advance its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interests, claiming that finance was critical for wealth creation.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firstLine="299" w:start="920" w:end="87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Today the issue is not just the size of the financial sector, and how it has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outpaced the growth of the non-financial economy (e.g. industry), but its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effect on the behaviour of the rest of the economy, large parts of which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have been ‘financialized’. Financial operations and the mentality they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9"/>
          <w:sz w:val="30"/>
          <w:szCs w:val="30"/>
          <w:lang w:val="ru-RU" w:bidi="ru-RU"/>
        </w:rPr>
        <w:t>breed pervade industry, as can be seen when managers choose to spend a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greater proportion of profits on share buy-backs – which in turn boost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stock prices, stock options and the pay of top executives – than on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investing in the long-term future of the business. They call it value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hanging="0" w:start="920" w:end="87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creation but, as in the financial sector itself, the reality is often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br/>
        <w:t>opposite: value extraction.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273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45" w:before="0" w:after="0"/>
        <w:ind w:firstLine="299" w:start="920" w:end="87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These stories of value creation are not limited to finance. In 2014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pharmaceutical giant Gilead priced its new treatment for the life-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threatening hepatitis C virus, Harvoni, at $94,500 for a three-month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4" w:before="4" w:after="0"/>
        <w:ind w:hanging="0" w:start="920" w:end="87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course. Gilead justified charging this price by insisting that it represented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‘value’ to health systems. John LaMattina, former President of R&amp;D at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drugs company Pfizer, argued that the high price of speciality drugs is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justified by how beneficial they are for patients and for society in general.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In practice, this means relating the price of a drug to the costs that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disease would cause to society if not treated, or if treated with the second-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best therapy available. The industry calls this ‘value-based pricing’. It’s an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argument refuted by critics, who cite case studies that show no correlation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between the price of cancer drugs and the benefits they provide.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7</w:t>
      </w:r>
      <w:r>
        <w:rPr>
          <w:rFonts w:eastAsia="Arial" w:cs="Arial" w:ascii="Arial" w:hAnsi="Arial"/>
          <w:color w:val="000000"/>
          <w:spacing w:val="-19"/>
          <w:sz w:val="30"/>
          <w:szCs w:val="30"/>
          <w:lang w:val="ru-RU" w:bidi="ru-RU"/>
        </w:rPr>
        <w:t xml:space="preserve"> One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interactive calculator (</w:t>
      </w:r>
      <w:hyperlink r:id="rId4">
        <w:r>
          <w:rPr>
            <w:rStyle w:val="Style7"/>
            <w:rFonts w:eastAsia="Arial" w:cs="Arial" w:ascii="Arial" w:hAnsi="Arial"/>
            <w:color w:val="0000EE"/>
            <w:spacing w:val="-15"/>
            <w:sz w:val="30"/>
            <w:szCs w:val="30"/>
            <w:lang w:val="ru-RU" w:bidi="ru-RU"/>
          </w:rPr>
          <w:t>www.drugabacus.org</w:t>
        </w:r>
      </w:hyperlink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), which enables you to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establish the ‘correct’ price of a cancer drug on the basis of its valuable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characteristics (the increase in life expectancy it provides to patients, its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side effects, and so on), shows that for most drugs this value-based price is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lower than the current market price.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8</w:t>
      </w:r>
      <w:r>
        <w:rPr>
          <w:rFonts w:eastAsia="Times New Roman" w:cs="Times New Roman"/>
          <w:sz w:val="18"/>
          <w:szCs w:val="18"/>
        </w:rPr>
        <w:t xml:space="preserve"> </w:t>
      </w:r>
    </w:p>
    <w:p>
      <w:pPr>
        <w:pStyle w:val="Normal"/>
        <w:spacing w:lineRule="exact" w:line="346" w:before="3" w:after="0"/>
        <w:ind w:firstLine="299" w:start="920" w:end="87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Yet drug prices are not falling. It seems that the industry’s value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creation arguments have successfully neutralized criticism. Indeed, a high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20" w:end="87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proportion of health care costs in the Western world has nothing to do with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health care: these costs are simply the value the pharmaceutical industry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extracts.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firstLine="299" w:start="920" w:end="87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 xml:space="preserve">Or consider the way that entrepreneurs in the </w:t>
      </w:r>
      <w:r>
        <w:rPr>
          <w:rFonts w:eastAsia="Arial" w:cs="Arial" w:ascii="Arial" w:hAnsi="Arial"/>
          <w:color w:val="0000EE"/>
          <w:spacing w:val="-14"/>
          <w:sz w:val="30"/>
          <w:szCs w:val="30"/>
          <w:lang w:val="ru-RU" w:bidi="ru-RU"/>
        </w:rPr>
        <w:t>dot.com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 xml:space="preserve"> and IT industry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lobby for advantageous tax treatment by governments in the name of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‘wealth creation’. With ‘innovation’ as the new force in modern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capitalism, Silicon Valley’s do-gooders have successfully projected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7"/>
          <w:sz w:val="30"/>
          <w:szCs w:val="30"/>
          <w:lang w:val="ru-RU" w:bidi="ru-RU"/>
        </w:rPr>
        <w:t>themselves as the entrepreneurs and garage tinkerers who unleash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‘creative destruction’ from which the jobs of the future come. These new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actors, from Google to Uber to Airbnb, are often described as the ‘wealth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creators’.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firstLine="299" w:start="920" w:end="87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Yet this seductive story of value creation leads to questionable broader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tax policies by policymakers: for example, the ‘patent box’ policy that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>reduces tax on any products whose inputs are patented, supposedly to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incentivize innovation by rewarding the generation of intellectual property.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It’s a policy that makes little sense, as patents are already monopolies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which should normally earn high returns. Policymakers’ objectives should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not be to increase the profits from monopolies, but to favour investments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272" w:before="60" w:after="0"/>
        <w:ind w:hanging="0" w:start="920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in areas like research.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20" w:end="87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Many of the so-called wealth creators in the tech industry, like the co-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founder of Pay Pal, Peter Thiel, often lambast government as a pure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267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45" w:before="0" w:after="0"/>
        <w:ind w:hanging="0" w:start="919" w:end="895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impediment to wealth creation.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9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 xml:space="preserve"> Thiel went so far as to set up a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‘secessionist movement’ in California so that the wealth creators could be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as independent as possible from the heavy hand of government. When Eric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Schmidt, CEO of Google, was quizzed about the way companies control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our personal data, he replied with what he assumed was a rhetorical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question: ‘Would you prefer government to have it?’ His reply fed a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modern-day banality: entrepreneurs good, government bad.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19" w:end="895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Yet in presenting themselves as modern-day heroes, Apple and other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companies conveniently ignore the pioneering role of government in new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19" w:end="895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technologies. Apple has unashamedly declared that its contribution to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society should not be sought through tax but through recognition of its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great gizmos. But doesn’t the taxpayer who helped Apple create those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products and the record profits and cash mountain they have generated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deserve something back, beyond a series of undoubtedly brilliant gadgets?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Simply to pose this question, however, underlines how we need a radically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different type of narrative as to who created the wealth in the first place –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and who has subsequently extracted it.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19" w:end="895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If there are so many wealth creators in industry, the inevitable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conclusion is that at the opposite side of the spectrum featuring fleet-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19" w:end="895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7"/>
          <w:sz w:val="30"/>
          <w:szCs w:val="30"/>
          <w:lang w:val="ru-RU" w:bidi="ru-RU"/>
        </w:rPr>
        <w:t>footed bankers, science-based pharmaceuticals and entrepreneurial geeks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are the inert, value-extracting civil servants and bureaucrats in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government. In this view, if private enterprise is the fast cheetah bringing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innovation to the world, government is a plodding tortoise impeding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progress – or, to invoke a different metaphor, a Kafkaesque bureaucrat,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buried under papers, cumbersome and inefficient. Government is depicted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as a drain on society, funded by obligatory taxes on long-suffering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citizens. In this story, there is always only one conclusion: that we need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more market and less state. The slimmer, trimmer and more efficient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>state machine the better.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19" w:end="895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In all these cases, from finance to pharmaceuticals and IT, governments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bend over backwards to attract these supposedly value-creating individuals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19" w:end="895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and companies, dangling before them tax reductions and exemptions from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the red tape that is believed to constrict their wealth-creating energies.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media heap wealth creators with praise, politicians court them, and for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many people they are high-status figures to be admired and emulated. But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who decided that they are creating value? What definition of value is used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to distinguish value creation from value extraction, or even from value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destruction?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19" w:end="895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Why have we so readily believed this narrative of good versus bad?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br/>
        <w:t>How is the value produced by the public sector measured, and why is it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273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45" w:before="0" w:after="0"/>
        <w:ind w:hanging="0" w:start="919" w:end="86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more often than not treated simply as a more inefficient version of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private sector? What if there was actually no evidence for this story at all?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What if it stemmed purely from a set of deeply ingrained ideas? What new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stories might we tell?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19" w:end="86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The Greek philosopher Plato once argued that storytellers rule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 xml:space="preserve">world. His great work </w:t>
      </w:r>
      <w:r>
        <w:rPr>
          <w:rFonts w:eastAsia="Arial" w:cs="Arial" w:ascii="Arial" w:hAnsi="Arial"/>
          <w:i/>
          <w:iCs/>
          <w:color w:val="000000"/>
          <w:spacing w:val="-15"/>
          <w:sz w:val="30"/>
          <w:szCs w:val="30"/>
          <w:lang w:val="ru-RU" w:bidi="ru-RU"/>
        </w:rPr>
        <w:t>The Republic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 xml:space="preserve"> is in part a guide to educating the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19" w:end="86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leader of his ideal state, the Guardian. Plato recognized that stories form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character, culture and behaviour: ‘Our first business is to supervise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production of stories, and chose only those we think suitable, and reject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rest. We shall persuade mothers and nurses to tell our chosen stories to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their children, and by means of them to mould their minds and characters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rather than their bodies. The greater part of the stories current today we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shall have to reject.’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10</w:t>
      </w:r>
      <w:r>
        <w:rPr>
          <w:rFonts w:eastAsia="Times New Roman" w:cs="Times New Roman"/>
          <w:sz w:val="18"/>
          <w:szCs w:val="18"/>
        </w:rPr>
        <w:t xml:space="preserve"> </w:t>
      </w:r>
    </w:p>
    <w:p>
      <w:pPr>
        <w:pStyle w:val="Normal"/>
        <w:spacing w:lineRule="exact" w:line="345" w:before="3" w:after="0"/>
        <w:ind w:firstLine="299" w:start="919" w:end="945"/>
        <w:jc w:val="both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Plato disliked myths about ill-behaved gods. This book looks at a more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modern myth, about value creation in the economy. Such myth-making, I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argue, has allowed an immense amount of value extraction, enabling some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272" w:before="60" w:after="0"/>
        <w:ind w:hanging="0" w:start="919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individuals to become very rich and draining societal wealth in the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19" w:end="86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>process. Between 1975 and 2015 real US GDP – the size of the economy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8"/>
          <w:sz w:val="30"/>
          <w:szCs w:val="30"/>
          <w:lang w:val="ru-RU" w:bidi="ru-RU"/>
        </w:rPr>
        <w:t>adjusted for inflation – roughly tripled from $5.49 trillion to $16.58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z w:val="30"/>
          <w:szCs w:val="30"/>
          <w:lang w:val="ru-RU" w:bidi="ru-RU"/>
        </w:rPr>
        <w:t>trillion.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11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 xml:space="preserve"> During this period, productivity grew by more than 60 per cent.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Yet from 1979 onwards, real hourly wages for the great majority of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American workers have stagnated or even fallen.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12</w:t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 xml:space="preserve"> In other words, for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almost four decades a tiny elite has captured nearly all the gains from an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expanding economy. You do not have to look far to see who is in that elite.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Mark Zuckerberg dropped out of Harvard at the age of nineteen to launch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Facebook. He is now in his early thirties. According to Forbes,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13</w:t>
      </w:r>
      <w:r>
        <w:rPr>
          <w:rFonts w:eastAsia="Times New Roman" w:cs="Times New Roman"/>
          <w:sz w:val="18"/>
          <w:szCs w:val="18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Zuckerberg’s fortune increased by $18 billion in the year to mid-2016,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making his current total estimated worth $70.8 billion. He is the fourth-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richest man in the US and the fifth-richest in the world.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14</w:t>
      </w:r>
      <w:r>
        <w:rPr>
          <w:rFonts w:eastAsia="Times New Roman" w:cs="Times New Roman"/>
          <w:sz w:val="18"/>
          <w:szCs w:val="18"/>
        </w:rPr>
        <w:t xml:space="preserve"> </w:t>
      </w:r>
    </w:p>
    <w:p>
      <w:pPr>
        <w:pStyle w:val="Normal"/>
        <w:spacing w:lineRule="exact" w:line="346" w:before="3" w:after="0"/>
        <w:ind w:firstLine="299" w:start="919" w:end="86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It defies reason to maintain, as the dominant narrative does, that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inequality that has increased in the US, and in many other economies, is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19" w:end="86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due to very smart individuals doing particularly well in innovative sectors.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While wealth is created through a collective effort, the massive imbalance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in the distribution of the gains from economic growth has often been more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the result of wealth extraction, whose potential scale globalization has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greatly magnified.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19" w:end="86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At the end of the second quarter of 2016, Facebook had 1.71 billion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monthly active users, almost one in every four people on the planet. The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hanging="0" w:start="919" w:end="86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imbalance in the distribution of gains from economic growth is a primary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cause of widening social inequalities in many mature economies, which in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273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45" w:before="0" w:after="0"/>
        <w:ind w:hanging="0" w:start="920" w:end="896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turn has deep political consequences – arguably including the UK’s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referendum vote to leave the European Union. Many people who felt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globalization had left them behind chose Brexit.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firstLine="299" w:start="920" w:end="896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Economists must take a sizeable share of the blame for the lamentable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outcomes of the prevailing story about value. We have stopped debating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value – and, as a result, we have allowed one story about ‘wealth creation’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and ‘wealth creators’ to dominate almost unchallenged.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272" w:before="60" w:after="0"/>
        <w:ind w:hanging="0" w:start="1219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The purpose of this book is to change this state of things, and to do so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4" w:before="4" w:after="0"/>
        <w:ind w:hanging="0" w:start="920" w:end="896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by reinvigorating the debate about value that used to be – and, I argue,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should still be – at the core of economic thinking. If value is defined by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>price – set by the supposed forces of supply and demand – then as long as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an activity fetches a price (legally), it is seen as creating value. So if you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earn a lot you must be a value creator. I will argue that the way the word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‘value’ is used in modern economics has made it easier for value-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extracting activities to masquerade as value-creating activities. And in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process rents (unearned income) get confused with profits (earned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income); inequality rises, and investment in the real economy falls. What’s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more, if we cannot differentiate value creation from value extraction, it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becomes nearly impossible to reward the former over the latter. If the goal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is to produce growth that is more innovation-led (smart growth), more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inclusive and more sustainable, we need a better understanding of value to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9"/>
          <w:sz w:val="30"/>
          <w:szCs w:val="30"/>
          <w:lang w:val="ru-RU" w:bidi="ru-RU"/>
        </w:rPr>
        <w:t>steer us.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firstLine="299" w:start="920" w:end="896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This is not an abstract debate. It has far-reaching consequences – social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and political as well as economic – for everyone. How we discuss value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affects the way all of us, from giant corporations to the most modest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shopper, behave as actors in the economy and in turn feeds back into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economy, and how we measure its performance. This is what philosophers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call ‘performativity’: how we talk about things affects behaviour, and in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turn how we theorize things. In other words, it is a self-fulfilling prophecy.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20" w:end="896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If we cannot define what we mean by value, we cannot be sure to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produce it, nor to share it fairly, nor to sustain economic growth. The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20" w:end="896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understanding of value, then, is critical to all the other conversations we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need to have about where our economy is going and how to change its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9"/>
          <w:sz w:val="30"/>
          <w:szCs w:val="30"/>
          <w:lang w:val="ru-RU" w:bidi="ru-RU"/>
        </w:rPr>
        <w:t>course.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Heading1"/>
        <w:spacing w:lineRule="exact" w:line="381" w:before="247" w:after="14"/>
        <w:ind w:hanging="0" w:start="2396" w:end="0"/>
        <w:rPr>
          <w:rFonts w:ascii="Times New Roman" w:hAnsi="Times New Roman" w:eastAsia="Times New Roman" w:cs="Times New Roman"/>
          <w:color w:val="010302"/>
        </w:rPr>
      </w:pPr>
      <w:bookmarkStart w:id="2" w:name="Introduction%253A_Making_versus_Taking"/>
      <w:bookmarkEnd w:id="2"/>
      <w:r>
        <w:rPr>
          <w:rFonts w:eastAsia="Arial" w:cs="Arial"/>
          <w:color w:val="000000"/>
          <w:spacing w:val="-14"/>
          <w:sz w:val="42"/>
          <w:szCs w:val="42"/>
          <w:lang w:val="ru-RU" w:bidi="ru-RU"/>
        </w:rPr>
        <w:t>Introduction: Making versus Taking</w:t>
      </w:r>
      <w:r>
        <w:rPr>
          <w:rFonts w:eastAsia="Times New Roman" w:cs="Times New Roman" w:ascii="Times New Roman" w:hAnsi="Times New Roman"/>
          <w:sz w:val="42"/>
          <w:szCs w:val="42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7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256" w:before="0" w:after="0"/>
        <w:ind w:hanging="0" w:start="1444" w:end="895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i/>
          <w:iCs/>
          <w:color w:val="000000"/>
          <w:spacing w:val="-7"/>
          <w:sz w:val="22"/>
          <w:szCs w:val="22"/>
          <w:lang w:val="ru-RU" w:bidi="ru-RU"/>
        </w:rPr>
        <w:t>The barbarous gold barons – they did not find the gold, they did not mine the gold, they</w:t>
      </w:r>
      <w:r>
        <w:rPr>
          <w:rFonts w:eastAsia="Times New Roman" w:cs="Times New Roman"/>
          <w:sz w:val="22"/>
          <w:szCs w:val="22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i/>
          <w:iCs/>
          <w:color w:val="000000"/>
          <w:spacing w:val="-7"/>
          <w:sz w:val="22"/>
          <w:szCs w:val="22"/>
          <w:lang w:val="ru-RU" w:bidi="ru-RU"/>
        </w:rPr>
        <w:t>did not mill the gold, but by some weird alchemy all the gold belonged to them.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exact" w:line="263" w:before="40" w:after="0"/>
        <w:ind w:hanging="0" w:start="3016" w:end="1464"/>
        <w:jc w:val="end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4"/>
          <w:sz w:val="22"/>
          <w:szCs w:val="22"/>
          <w:lang w:val="ru-RU" w:bidi="ru-RU"/>
        </w:rPr>
        <w:t>Big Bill Haywood, founder of the Unites States’ first industrial union</w:t>
      </w:r>
      <w:r>
        <w:rPr>
          <w:rFonts w:eastAsia="Arial" w:cs="Arial" w:ascii="Arial" w:hAnsi="Arial"/>
          <w:color w:val="0000EE"/>
          <w:spacing w:val="-30"/>
          <w:sz w:val="18"/>
          <w:szCs w:val="18"/>
          <w:vertAlign w:val="superscript"/>
          <w:lang w:val="ru-RU" w:bidi="ru-RU"/>
        </w:rPr>
        <w:t>1</w:t>
      </w:r>
      <w:r>
        <w:rPr>
          <w:rFonts w:eastAsia="Times New Roman" w:cs="Times New Roman"/>
          <w:sz w:val="18"/>
          <w:szCs w:val="18"/>
        </w:rPr>
        <w:t xml:space="preserve"> </w:t>
      </w:r>
    </w:p>
    <w:p>
      <w:pPr>
        <w:pStyle w:val="Normal"/>
        <w:spacing w:lineRule="exact" w:line="345" w:before="163" w:after="0"/>
        <w:ind w:hanging="0" w:start="920" w:end="895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Bill Haywood expressed his puzzlement eloquently. He represented men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and women in the US mining industry at the start of the twentieth century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and during the Great Depression of the 1930s. He was steeped in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industry. But even Haywood could not answer the question: why did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owners of capital, who did little but buy and sell gold on the market, make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so much money, while workers who expended their mental and physical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 xml:space="preserve">energy to find it, mine it and mill it, make so little? Why were the </w:t>
      </w:r>
      <w:r>
        <w:rPr>
          <w:rFonts w:eastAsia="Arial" w:cs="Arial" w:ascii="Arial" w:hAnsi="Arial"/>
          <w:i/>
          <w:iCs/>
          <w:color w:val="000000"/>
          <w:spacing w:val="-15"/>
          <w:sz w:val="30"/>
          <w:szCs w:val="30"/>
          <w:lang w:val="ru-RU" w:bidi="ru-RU"/>
        </w:rPr>
        <w:t>takers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 xml:space="preserve">making so much money at the expense of the </w:t>
      </w:r>
      <w:r>
        <w:rPr>
          <w:rFonts w:eastAsia="Arial" w:cs="Arial" w:ascii="Arial" w:hAnsi="Arial"/>
          <w:i/>
          <w:iCs/>
          <w:color w:val="000000"/>
          <w:spacing w:val="-20"/>
          <w:sz w:val="30"/>
          <w:szCs w:val="30"/>
          <w:lang w:val="ru-RU" w:bidi="ru-RU"/>
        </w:rPr>
        <w:t>makers</w:t>
      </w:r>
      <w:r>
        <w:rPr>
          <w:rFonts w:eastAsia="Arial" w:cs="Arial" w:ascii="Arial" w:hAnsi="Arial"/>
          <w:color w:val="000000"/>
          <w:spacing w:val="-34"/>
          <w:sz w:val="30"/>
          <w:szCs w:val="30"/>
          <w:lang w:val="ru-RU" w:bidi="ru-RU"/>
        </w:rPr>
        <w:t>?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20" w:end="895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Similar questions are still being asked today. In 2016 the British high-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street retailer BHS collapsed. It had been founded in 1928 and in 2004 was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4" w:before="4" w:after="0"/>
        <w:ind w:hanging="0" w:start="920" w:end="895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bought by Sir Philip Green, a well-known retail entrepreneur, for £200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million. In 2015 Sir Philip sold the business for £1 to a group of investors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headed by the British businessman Dominic Chappell. While it was under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his control, Sir Philip and his family extracted from BHS an estimated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£580 million in dividends, rental payments and interest on loans they had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made to the company. The collapse of BHS threw 11,000 people out of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work and left its pension fund with a £571 million deficit, even though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fund had been in surplus when Sir Philip acquired it.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2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 xml:space="preserve"> A report on the BHS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disaster by the House of Commons Work and Pensions Select Committee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accused Sir Philip, Mr Chappell and their ‘hangers-on’ of ‘systematic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plunder’. For BHS workers and pensioners who depended on the company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for a decent living for their families, this was value extraction –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appropriation of gains vastly out of proportion to economic contribution –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on an epic scale. For Sir Philip and others who controlled the business, it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was value creation.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20" w:end="895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While Sir Philip’s activities could be viewed as an aberration,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excesses of an individual, his way of thinking is hardly unusual: today,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hanging="0" w:start="920" w:end="895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many giant corporations are also guilty of confusing value creation with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value extraction. In August 2016, for instance, the European Commission,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274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45" w:before="0" w:after="0"/>
        <w:ind w:hanging="0" w:start="920" w:end="87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the European Union’s (EU) executive arm, sparked an international row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between the EU and the US when it ordered Apple to pay €13 billion in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back taxes to Ireland.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3</w:t>
      </w:r>
      <w:r>
        <w:rPr>
          <w:rFonts w:eastAsia="Times New Roman" w:cs="Times New Roman"/>
          <w:sz w:val="18"/>
          <w:szCs w:val="18"/>
        </w:rPr>
        <w:t xml:space="preserve"> </w:t>
      </w:r>
    </w:p>
    <w:p>
      <w:pPr>
        <w:pStyle w:val="Normal"/>
        <w:spacing w:lineRule="exact" w:line="346" w:before="3" w:after="0"/>
        <w:ind w:firstLine="299" w:start="920" w:end="87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Apple is the world’s biggest company by stock market value. In 2015 it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held a mountain of cash and securities outside the US worth $187 billion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4</w:t>
      </w:r>
      <w:r>
        <w:rPr>
          <w:rFonts w:eastAsia="Times New Roman" w:cs="Times New Roman"/>
          <w:sz w:val="18"/>
          <w:szCs w:val="18"/>
        </w:rPr>
        <w:t xml:space="preserve"> </w:t>
      </w:r>
    </w:p>
    <w:p>
      <w:pPr>
        <w:pStyle w:val="Normal"/>
        <w:spacing w:lineRule="exact" w:line="344" w:before="0" w:after="0"/>
        <w:ind w:hanging="0" w:start="920" w:end="871"/>
        <w:rPr>
          <w:rFonts w:ascii="Times New Roman" w:hAnsi="Times New Roman" w:eastAsia="Times New Roman" w:cs="Times New Roman"/>
          <w:color w:val="010302"/>
        </w:rPr>
      </w:pPr>
      <w:r>
        <w:rPr>
          <w:rFonts w:ascii="Arial" w:hAnsi="Arial" w:eastAsia="Arial" w:cs="Arial"/>
          <w:color w:val="000000"/>
          <w:spacing w:val="-16"/>
          <w:sz w:val="30"/>
          <w:szCs w:val="30"/>
          <w:lang w:val="ru-RU" w:bidi="ru-RU"/>
        </w:rPr>
        <w:t xml:space="preserve">– </w:t>
      </w: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>about the same size as the Czech Republic’s economy that year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5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 xml:space="preserve"> – to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avoid paying the US taxes that would be due on the profits if they were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repatriated. Under a deal with Ireland dating back to 1991, two Irish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subsidiaries of Apple received very generous tax treatment.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subsidiaries were Apple Sales International (ASI), which recorded all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profits earned on sales of iPhones and other Apple devices in Europe,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Middle East, Africa and India; and Apple Operations Europe, which made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computers. Apple transferred development rights of its products to ASI for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a nominal amount, thereby depriving the US taxpayer of revenues from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technologies, embodied in Apple products, whose early development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taxpayer had funded. The European Commission alleged that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maximum rate payable on those profits booked through Ireland which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were liable for tax was 1 per cent, but that in 2014 Apple paid tax at 0.005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per cent. The usual rate of corporation tax in Ireland is 12.5 per cent.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firstLine="299" w:start="920" w:end="87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What is more, these ‘Irish’ subsidiaries of Apple are in fact not resident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for tax purposes anywhere. This is because they have exploited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discrepancies between the Irish and US definitions of residence. Almost all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the profits earned by the subsidiaries were allocated to their ‘head offices’,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which existed only on paper. The Commission ordered Apple to pay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back taxes on the grounds that Ireland’s deal with Apple constituted illegal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state aid (government support that gives a company an advantage over its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competitors); Ireland had not offered other companies similar terms.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Ireland, the Commission alleged, had offered Apple ultra-low taxes in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return for the creation of jobs in other Apple businesses there. Apple and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Ireland rejected the Commission’s demand – and of course Apple is not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272" w:before="60" w:after="0"/>
        <w:ind w:hanging="0" w:start="920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the only major corporation to have constructed exotic tax structures.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firstLine="299" w:start="920" w:end="87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But Apple’s value extraction cycle is not limited to its international tax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operations – it is also much closer to home. Not only did Apple extract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value from Irish taxpayers, but the Irish government has extracted value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from the US taxpayer. Why so? Apple created its intellectual property in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California, where its headquarters are based. Indeed, as I argued in my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 xml:space="preserve">previous book, </w:t>
      </w:r>
      <w:r>
        <w:rPr>
          <w:rFonts w:eastAsia="Arial" w:cs="Arial" w:ascii="Arial" w:hAnsi="Arial"/>
          <w:i/>
          <w:iCs/>
          <w:color w:val="000000"/>
          <w:spacing w:val="-13"/>
          <w:sz w:val="30"/>
          <w:szCs w:val="30"/>
          <w:lang w:val="ru-RU" w:bidi="ru-RU"/>
        </w:rPr>
        <w:t>The Entrepreneurial State</w:t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,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6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 xml:space="preserve"> and discuss briefly here in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EE"/>
          <w:spacing w:val="-16"/>
          <w:sz w:val="30"/>
          <w:szCs w:val="30"/>
          <w:lang w:val="ru-RU" w:bidi="ru-RU"/>
        </w:rPr>
        <w:t>Chapter 7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, all the technology that makes the smartphone smart was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br/>
        <w:t>publicly funded. But in 2006 Apple formed a subsidiary in Reno, Nevada,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where there is no corporate income or capital gains tax, in order to avoid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273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45" w:before="0" w:after="0"/>
        <w:ind w:hanging="0" w:start="920" w:end="879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state taxes in California. Creatively naming it Braeburn Capital, Apple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channelled a portion of its US profits to the Nevada subsidiary instead of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reporting it in California. Between 2006 and 2012, Apple earned $2.5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billion in interest and dividends reported in Nevada to avoid Californian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tax. California’s infamously large debt would be significantly reduced if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Apple fully and accurately reported its US revenues in that state, where a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major portion of its value (architecture, design, sales, marketing and so on)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originated. Value extraction thus pits US states against each other, as well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as the US against other countries.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20" w:end="879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It is clear that Apple’s highly complex tax arrangements were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principally designed to extract the maximum value from its business by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20" w:end="886"/>
        <w:jc w:val="both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avoiding paying substantial taxes which would have benefited the societies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in which the company operated. Apple certainly creates value, of that there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is no doubt: but to ignore the support taxpayers have given it, and then to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20" w:end="879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pit states and countries against each other, is surely not the way to build an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innovative economy or achieve growth that is inclusive, that benefits a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wide section of the population, not only those best able to ‘game’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8"/>
          <w:sz w:val="30"/>
          <w:szCs w:val="30"/>
          <w:lang w:val="ru-RU" w:bidi="ru-RU"/>
        </w:rPr>
        <w:t>system.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20" w:end="879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There is yet another dimension to Apple’s value extraction. Many such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corporations use their profits to boost share prices in the short term instead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20" w:end="879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of reinvesting them in production for the long term. The main way they do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this is by using cash reserves to buy back shares from investors, arguing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that this is to maximize shareholder ‘value’ (the income earned by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shareholders in the company, based on the valuation of the company’s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stock price). But it is no accident that among the primary beneficiaries of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8"/>
          <w:sz w:val="30"/>
          <w:szCs w:val="30"/>
          <w:lang w:val="ru-RU" w:bidi="ru-RU"/>
        </w:rPr>
        <w:t>share buy-backs are managers with generous share option schemes as part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>of their remuneration packages – the same managers who implement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share buy-back programmes. In 2012, for example, Apple announced a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share buy-back programme of up to a staggering $100 billion, partly to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ward off ‘activist’ shareholders demanding that the company return cash to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them to ‘unlock shareholder value’.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7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 xml:space="preserve"> Rather than reinvest in the business,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Apple preferred to transfer cash to shareholders.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20" w:end="879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The alchemy of the takers versus the makers that Big Bill Haywood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referred to back in the 1920s continues today.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Heading2"/>
        <w:spacing w:lineRule="exact" w:line="204" w:before="231" w:after="7"/>
        <w:ind w:hanging="0" w:start="2893" w:end="2992"/>
        <w:jc w:val="end"/>
        <w:rPr>
          <w:rFonts w:ascii="Times New Roman" w:hAnsi="Times New Roman" w:eastAsia="Times New Roman" w:cs="Times New Roman"/>
          <w:color w:val="010302"/>
        </w:rPr>
      </w:pPr>
      <w:bookmarkStart w:id="3" w:name="COMMON_CRITIQUES_OF_VALUE_EXTRACTION"/>
      <w:bookmarkEnd w:id="3"/>
      <w:r>
        <w:rPr>
          <w:rFonts w:eastAsia="Arial" w:cs="Arial"/>
          <w:color w:val="000000"/>
          <w:spacing w:val="-1"/>
          <w:sz w:val="22"/>
          <w:szCs w:val="22"/>
          <w:lang w:val="ru-RU" w:bidi="ru-RU"/>
        </w:rPr>
        <w:t>COMMON CRITIQUES OF VALUE EXTRACTION</w:t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 </w:t>
      </w:r>
    </w:p>
    <w:p>
      <w:pPr>
        <w:pStyle w:val="Normal"/>
        <w:spacing w:lineRule="exact" w:line="272" w:before="200" w:after="0"/>
        <w:ind w:hanging="0" w:start="920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The vital but often muddled distinction between value extraction and value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20" w:end="896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>creation has consequences far beyond the fate of companies and their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workers, or even of whole societies. The social, economic and political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impacts of value extraction are huge. Prior to the 2007 financial crisis, the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5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45" w:before="0" w:after="0"/>
        <w:ind w:hanging="0" w:start="919" w:end="91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income share of the top 1 per cent in the US expanded from 9.4 per cent in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1980 to a staggering 22.6 per cent in 2007. And things are only getting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worse. Since 2009 inequality has been increasing even more rapidly than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before the 2008 financial crash. In 2015 the combined wealth of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planet’s sixty-two richest individuals was estimated to be about the same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as that of the bottom half of the world’s population – 3.5 billion people.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8</w:t>
      </w:r>
      <w:r>
        <w:rPr>
          <w:rFonts w:eastAsia="Times New Roman" w:cs="Times New Roman"/>
          <w:sz w:val="18"/>
          <w:szCs w:val="18"/>
        </w:rPr>
        <w:t xml:space="preserve"> </w:t>
      </w:r>
    </w:p>
    <w:p>
      <w:pPr>
        <w:pStyle w:val="Normal"/>
        <w:spacing w:lineRule="exact" w:line="346" w:before="3" w:after="0"/>
        <w:ind w:firstLine="299" w:start="919" w:end="91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So how does the alchemy continue to happen? A common critique of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contemporary capitalism is that it rewards ‘rent seekers’ over true ‘wealth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4" w:before="4" w:after="0"/>
        <w:ind w:hanging="0" w:start="919" w:end="91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creators’. ‘Rent-seeking’ here refers to the attempt to generate income, not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by producing anything new but by overcharging above the ‘competitive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price’, and undercutting competition by exploiting particular advantages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(including labour), or, in the case of an industry with large firms, their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ability to block other companies from entering that industry, thereby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retaining a monopoly advantage. Rent-seeking activity is often described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in other ways: the ‘takers’ winning out over the ‘makers’, and ‘predatory’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capitalism winning over ‘productive’ capitalism. It’s seen as a key way –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20"/>
          <w:sz w:val="30"/>
          <w:szCs w:val="30"/>
          <w:lang w:val="ru-RU" w:bidi="ru-RU"/>
        </w:rPr>
        <w:t xml:space="preserve">perhaps </w:t>
      </w:r>
      <w:r>
        <w:rPr>
          <w:rFonts w:eastAsia="Arial" w:cs="Arial" w:ascii="Arial" w:hAnsi="Arial"/>
          <w:i/>
          <w:iCs/>
          <w:color w:val="000000"/>
          <w:spacing w:val="-17"/>
          <w:sz w:val="30"/>
          <w:szCs w:val="30"/>
          <w:lang w:val="ru-RU" w:bidi="ru-RU"/>
        </w:rPr>
        <w:t>the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 xml:space="preserve"> key way – in which the 1 per cent have risen to power over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99 per cent.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9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 xml:space="preserve"> The usual targets of such criticism are the banks and other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financial institutions. They are seen as profiting from speculative activities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based on little more than buying low and selling high, or buying and then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stripping productive assets simply to sell them on again with no real value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22"/>
          <w:sz w:val="30"/>
          <w:szCs w:val="30"/>
          <w:lang w:val="ru-RU" w:bidi="ru-RU"/>
        </w:rPr>
        <w:t>added.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19" w:end="91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More sophisticated analyses have linked rising inequality to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particular way in which the ‘takers’ have increased their wealth. The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19" w:end="91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 xml:space="preserve">French economist Thomas Piketty’s influential book </w:t>
      </w:r>
      <w:r>
        <w:rPr>
          <w:rFonts w:eastAsia="Arial" w:cs="Arial" w:ascii="Arial" w:hAnsi="Arial"/>
          <w:i/>
          <w:iCs/>
          <w:color w:val="000000"/>
          <w:spacing w:val="-8"/>
          <w:sz w:val="30"/>
          <w:szCs w:val="30"/>
          <w:lang w:val="ru-RU" w:bidi="ru-RU"/>
        </w:rPr>
        <w:t>Capital in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i/>
          <w:iCs/>
          <w:color w:val="000000"/>
          <w:spacing w:val="-10"/>
          <w:sz w:val="30"/>
          <w:szCs w:val="30"/>
          <w:lang w:val="ru-RU" w:bidi="ru-RU"/>
        </w:rPr>
        <w:t>Twenty-First Century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 xml:space="preserve"> focuses on the inequality created by a predatory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financial industry that is taxed insufficiently, and by ways in which wealth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is inherited across generations, which gives the richest a head start in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getting even richer. Piketty’s analysis is key to understanding why the rate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of return on financial assets (which he calls capital) has been higher than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that on growth, and calls for higher taxes on the resultant wealth and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inheritance to stop the vicious circle. Ideally, from his point of view, taxes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of this sort should be global, so as to avoid one country undercutting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>another.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firstLine="299" w:start="919" w:end="91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Another leading thinker, the US economist Joseph Stiglitz, has explored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how weak regulation and monopolistic practices have allowed what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economists call ‘rent extraction’, which he sees as the main impetus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br/>
        <w:t>behind the rise of the 1 per cent in the US.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10</w:t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 xml:space="preserve"> For Stiglitz, this rent is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>income obtained by creating impediments to other businesses, such as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barriers to prevent new companies from entering a sector, or deregulation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273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45" w:before="0" w:after="0"/>
        <w:ind w:hanging="0" w:start="919" w:end="874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that has allowed finance to become disproportionately large in relation to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the rest of the economy. The assumption is that, with fewer impediments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to the functioning of economic competition, there will be a more equal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8"/>
          <w:sz w:val="30"/>
          <w:szCs w:val="30"/>
          <w:lang w:val="ru-RU" w:bidi="ru-RU"/>
        </w:rPr>
        <w:t>distribution of income.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11</w:t>
      </w:r>
      <w:r>
        <w:rPr>
          <w:rFonts w:eastAsia="Times New Roman" w:cs="Times New Roman"/>
          <w:sz w:val="18"/>
          <w:szCs w:val="18"/>
        </w:rPr>
        <w:t xml:space="preserve"> </w:t>
      </w:r>
    </w:p>
    <w:p>
      <w:pPr>
        <w:pStyle w:val="Normal"/>
        <w:spacing w:lineRule="exact" w:line="346" w:before="3" w:after="0"/>
        <w:ind w:firstLine="299" w:start="919" w:end="874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I think we can go even further with these ‘makers’ versus ‘takers’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analyses of why our economy, with its glaring inequalities of income and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19" w:end="874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>wealth, has gone so wrong. To understand how some are perceived as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‘extracting value’, siphoning wealth away from national economies, while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others are ‘wealth creators’ but do not benefit from that wealth, it is not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enough to look at impediments to an idealized form of perfect competition.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Yet mainstream ideas about rent do not fundamentally challenge how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272" w:before="60" w:after="0"/>
        <w:ind w:hanging="0" w:start="919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value extraction occurs – which is why it persists.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firstLine="299" w:start="919" w:end="874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 xml:space="preserve">In order to tackle these issues at root, we need to examine where </w:t>
      </w:r>
      <w:r>
        <w:rPr>
          <w:rFonts w:eastAsia="Arial" w:cs="Arial" w:ascii="Arial" w:hAnsi="Arial"/>
          <w:i/>
          <w:iCs/>
          <w:color w:val="000000"/>
          <w:spacing w:val="-14"/>
          <w:sz w:val="30"/>
          <w:szCs w:val="30"/>
          <w:lang w:val="ru-RU" w:bidi="ru-RU"/>
        </w:rPr>
        <w:t>value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comes from in the first place. What exactly is it that is being extracted?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What social, economic and organizational conditions are needed for value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to be produced? Even Stiglitz’s and Piketty’s use of the term ‘rent’ to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analyse inequality will be influenced by their idea of what value is and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what it represents. Is rent simply an impediment to ‘free-market’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exchange? Or is it due to their positions of power that some can earn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‘unearned income’ – that is, income derived from moving existing assets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>around rather than creating new ones?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12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 xml:space="preserve"> This is a key question we will look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 xml:space="preserve">at in </w:t>
      </w:r>
      <w:r>
        <w:rPr>
          <w:rFonts w:eastAsia="Arial" w:cs="Arial" w:ascii="Arial" w:hAnsi="Arial"/>
          <w:color w:val="0000EE"/>
          <w:spacing w:val="-16"/>
          <w:sz w:val="30"/>
          <w:szCs w:val="30"/>
          <w:lang w:val="ru-RU" w:bidi="ru-RU"/>
        </w:rPr>
        <w:t>Chapter 2</w:t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Heading2"/>
        <w:spacing w:lineRule="exact" w:line="204" w:before="231" w:after="7"/>
        <w:ind w:hanging="0" w:start="4428" w:end="4528"/>
        <w:jc w:val="end"/>
        <w:rPr>
          <w:rFonts w:ascii="Times New Roman" w:hAnsi="Times New Roman" w:eastAsia="Times New Roman" w:cs="Times New Roman"/>
          <w:color w:val="010302"/>
        </w:rPr>
      </w:pPr>
      <w:bookmarkStart w:id="4" w:name="WHAT_IS_VALUE%253F"/>
      <w:bookmarkEnd w:id="4"/>
      <w:r>
        <w:rPr>
          <w:rFonts w:eastAsia="Arial" w:cs="Arial"/>
          <w:color w:val="000000"/>
          <w:sz w:val="22"/>
          <w:szCs w:val="22"/>
          <w:lang w:val="ru-RU" w:bidi="ru-RU"/>
        </w:rPr>
        <w:t>WHAT IS VALUE?</w:t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 </w:t>
      </w:r>
    </w:p>
    <w:p>
      <w:pPr>
        <w:pStyle w:val="Normal"/>
        <w:spacing w:lineRule="exact" w:line="272" w:before="200" w:after="0"/>
        <w:ind w:hanging="0" w:start="920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Value can be defined in different ways, but at its heart it is the production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20" w:end="997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of new goods and services. How these outputs are produced (production),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how they are shared across the economy (distribution) and what is done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with the earnings that are created from their production (reinvestment) are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key questions in defining economic value. Also crucial is whether what it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is that is being created is useful: are the products and services being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created increasing or decreasing the resilience of the productive system?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For example, it might be that a new factory is produced that is valuable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economically, but if it pollutes so much to destroy the system around it, it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>could be seen as not valuable.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20" w:end="997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By ‘value creation’ I mean the ways in which different types of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resources (human, physical and intangible) are established and interact to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20" w:end="997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produce new goods and services. By ‘value extraction’ I mean activities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focused on moving around existing resources and outputs, and gaining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disproportionately from the ensuing trade.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273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45" w:before="0" w:after="0"/>
        <w:ind w:firstLine="299" w:start="920" w:end="886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A note of caution is important. In the book I use the words ‘wealth’ and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‘value’ almost interchangeably. Some might argue against this, seeing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wealth as a more monetary and value as potentially a more social concept,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5"/>
          <w:sz w:val="30"/>
          <w:szCs w:val="30"/>
          <w:lang w:val="ru-RU" w:bidi="ru-RU"/>
        </w:rPr>
        <w:t xml:space="preserve">involving not only </w:t>
      </w:r>
      <w:r>
        <w:rPr>
          <w:rFonts w:eastAsia="Arial" w:cs="Arial" w:ascii="Arial" w:hAnsi="Arial"/>
          <w:i/>
          <w:iCs/>
          <w:color w:val="000000"/>
          <w:spacing w:val="-14"/>
          <w:sz w:val="30"/>
          <w:szCs w:val="30"/>
          <w:lang w:val="ru-RU" w:bidi="ru-RU"/>
        </w:rPr>
        <w:t>value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 xml:space="preserve"> but </w:t>
      </w:r>
      <w:r>
        <w:rPr>
          <w:rFonts w:eastAsia="Arial" w:cs="Arial" w:ascii="Arial" w:hAnsi="Arial"/>
          <w:i/>
          <w:iCs/>
          <w:color w:val="000000"/>
          <w:spacing w:val="-17"/>
          <w:sz w:val="30"/>
          <w:szCs w:val="30"/>
          <w:lang w:val="ru-RU" w:bidi="ru-RU"/>
        </w:rPr>
        <w:t>values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. I want to be clear on how these two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words are used. I use ‘value’ in terms of the ‘process’ by which wealth is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created – it is a flow. This flow of course results in actual things, whether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tangible (a loaf of bread) or intangible (new knowledge). ‘Wealth’ instead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is regarded as a cumulative stock of the value already created. The book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focuses on value and what forces produce it – the process. But it also looks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at the claims around this process, which are often phrased in terms of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‘who’ the wealth creators are. In this sense the words are used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interchangeably.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20" w:end="886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For a long time the idea of value was at the heart of debates about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economy, production and the distribution of the resulting income, and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20" w:end="886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there were healthy disagreements over what value actually resided in. For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some economic schools of thought, the price of products resulted from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supply and demand, but the value of those products derived from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amount of work that was needed to produce things, the ways in which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technological and organizational changes were affecting work, and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relations between capital and labour. Later, this emphasis on ‘objective’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conditions of production, technology and power relationships was replaced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by concepts of scarcity and the ‘preferences’ of economic actors: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amount of work supplied is determined by workers’ preference for leisure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over earning a higher amount of money. Value, in other words, became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i/>
          <w:iCs/>
          <w:color w:val="000000"/>
          <w:spacing w:val="-14"/>
          <w:sz w:val="30"/>
          <w:szCs w:val="30"/>
          <w:lang w:val="ru-RU" w:bidi="ru-RU"/>
        </w:rPr>
        <w:t>subjective</w:t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firstLine="299" w:start="920" w:end="886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Until the mid-nineteenth century, too, almost all economists assumed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that in order to understand the prices of goods and services it was first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necessary to have an objective theory of value, a theory tied to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conditions in which those goods and services were produced, including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time needed to produce them, the quality of the labour employed; and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determinants of ‘value’ actually shaped the price of goods and services.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Then, this thinking began to go into reverse. Many economists came to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believe that the value of things was determined by the price paid on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‘market’ – or, in other words, what the consumer was prepared to pay. All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of a sudden, value was in the eye of the beholder. Any goods or services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being sold at an agreed market price were by definition value-creating.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20" w:end="886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The swing from value determining price to price determining value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coincided with major social changes at the end of the nineteenth century.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hanging="0" w:start="920" w:end="886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One was the rise of socialism, which partly based its demands for reforms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on the claim that labour was not being rewarded fairly for the value it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273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45" w:before="0" w:after="0"/>
        <w:ind w:hanging="0" w:start="919" w:end="896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created, and the ensuing consolidation of a capitalist class of producers.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The latter group was, unsurprisingly, keen on the alternative theory, that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price determined value, a story which allowed them to defend their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appropriation of a larger share of output, with labour increasingly being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left behind.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firstLine="299" w:start="919" w:end="896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In the intellectual world, economists wanted to make their discipline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seem ‘scientific’ – more like physics and less like sociology – with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result that they dispensed with its earlier political and social connotations.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8"/>
          <w:sz w:val="30"/>
          <w:szCs w:val="30"/>
          <w:lang w:val="ru-RU" w:bidi="ru-RU"/>
        </w:rPr>
        <w:t>While Adam Smith’s writings were full of politics and philosophy, as well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as early thinking about how the economy works, by the early twentieth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century the field which for 200 years had been ‘political economy’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emerged cleansed as simply ‘economics’. And economics told a very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8"/>
          <w:sz w:val="30"/>
          <w:szCs w:val="30"/>
          <w:lang w:val="ru-RU" w:bidi="ru-RU"/>
        </w:rPr>
        <w:t>different story.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4" w:before="4" w:after="0"/>
        <w:ind w:firstLine="299" w:start="919" w:end="896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Eventually the debate about different theories of value and the dynamics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of value creation virtually vanished from economics departments, only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showing up in business schools in a very new form: ‘shareholder value’,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13</w:t>
      </w:r>
      <w:r>
        <w:rPr>
          <w:rFonts w:eastAsia="Times New Roman" w:cs="Times New Roman"/>
          <w:sz w:val="18"/>
          <w:szCs w:val="18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‘shared value’,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14</w:t>
      </w:r>
      <w:r>
        <w:rPr>
          <w:rFonts w:eastAsia="Arial" w:cs="Arial" w:ascii="Arial" w:hAnsi="Arial"/>
          <w:color w:val="000000"/>
          <w:spacing w:val="-8"/>
          <w:sz w:val="30"/>
          <w:szCs w:val="30"/>
          <w:lang w:val="ru-RU" w:bidi="ru-RU"/>
        </w:rPr>
        <w:t xml:space="preserve"> ‘value chains’,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15</w:t>
      </w:r>
      <w:r>
        <w:rPr>
          <w:rFonts w:eastAsia="Arial" w:cs="Arial" w:ascii="Arial" w:hAnsi="Arial"/>
          <w:color w:val="000000"/>
          <w:spacing w:val="-6"/>
          <w:sz w:val="30"/>
          <w:szCs w:val="30"/>
          <w:lang w:val="ru-RU" w:bidi="ru-RU"/>
        </w:rPr>
        <w:t xml:space="preserve"> ‘value for money’, ‘valuation’, ‘adding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value’ and the like. So while economics students used to get a rich and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varied education in the idea of value, learning what different schools of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economic thought had to say about it, today they are taught only that value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is determined by the dynamics of price, due to scarcity and preferences.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This is not presented as a particular theory of value – just as Economics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101, the introduction to the subject. An intellectually impoverished idea of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value is just taken as read, assumed simply to be true. And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disappearance of the concept of value, this book argues, has paradoxically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made it much easier for this crucial term ‘value’ – a concept that lies at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heart of economic thought – to be used and abused in whatever way one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8"/>
          <w:sz w:val="30"/>
          <w:szCs w:val="30"/>
          <w:lang w:val="ru-RU" w:bidi="ru-RU"/>
        </w:rPr>
        <w:t>might find useful.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Heading2"/>
        <w:spacing w:lineRule="exact" w:line="204" w:before="231" w:after="7"/>
        <w:ind w:hanging="0" w:start="3381" w:end="3482"/>
        <w:jc w:val="end"/>
        <w:rPr>
          <w:rFonts w:ascii="Times New Roman" w:hAnsi="Times New Roman" w:eastAsia="Times New Roman" w:cs="Times New Roman"/>
          <w:color w:val="010302"/>
        </w:rPr>
      </w:pPr>
      <w:bookmarkStart w:id="5" w:name="MEET_THE_PRODUCTION_BOUNDARY"/>
      <w:bookmarkEnd w:id="5"/>
      <w:r>
        <w:rPr>
          <w:rFonts w:eastAsia="Arial" w:cs="Arial"/>
          <w:color w:val="000000"/>
          <w:spacing w:val="-2"/>
          <w:sz w:val="22"/>
          <w:szCs w:val="22"/>
          <w:lang w:val="ru-RU" w:bidi="ru-RU"/>
        </w:rPr>
        <w:t>MEET THE PRODUCTION BOUNDARY</w:t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 </w:t>
      </w:r>
    </w:p>
    <w:p>
      <w:pPr>
        <w:pStyle w:val="Normal"/>
        <w:spacing w:lineRule="exact" w:line="272" w:before="200" w:after="0"/>
        <w:ind w:hanging="0" w:start="919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To understand how different theories of value have evolved over the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19" w:end="91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centuries, it is useful to consider why and how some activities in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economy have been called ‘productive’ and some ‘unproductive’, and how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this distinction has influenced ideas about which economic actors deserve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what – how the spoils of value creation are distributed.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19" w:end="91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For centuries, economists and policymakers – people who set a plan for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an organization such as government or a business – have divided activities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19" w:end="91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according to whether they produce value or not; that is, whether they are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productive or unproductive. This has essentially created a boundary –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 xml:space="preserve">fence in </w:t>
      </w:r>
      <w:r>
        <w:rPr>
          <w:rFonts w:eastAsia="Arial" w:cs="Arial" w:ascii="Arial" w:hAnsi="Arial"/>
          <w:color w:val="0000EE"/>
          <w:spacing w:val="-12"/>
          <w:sz w:val="30"/>
          <w:szCs w:val="30"/>
          <w:lang w:val="ru-RU" w:bidi="ru-RU"/>
        </w:rPr>
        <w:t>Figure 1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 xml:space="preserve"> below – thereby establishing a conceptual boundary –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5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46" w:before="0" w:after="0"/>
        <w:ind w:hanging="0" w:start="919" w:end="86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sometimes referred to as a ‘production boundary’ – between these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7"/>
          <w:sz w:val="30"/>
          <w:szCs w:val="30"/>
          <w:lang w:val="ru-RU" w:bidi="ru-RU"/>
        </w:rPr>
        <w:t>activities.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16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 xml:space="preserve"> Inside the boundary are the wealth creators. Outside are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beneficiaries of that wealth, who benefit either because they can extract it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through rent-seeking activities, as in the case of a monopoly, or because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wealth created in the productive area is redistributed to them, for example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through modern welfare policies. Rents, as understood by the classical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 xml:space="preserve">economists, were </w:t>
      </w:r>
      <w:r>
        <w:rPr>
          <w:rFonts w:eastAsia="Arial" w:cs="Arial" w:ascii="Arial" w:hAnsi="Arial"/>
          <w:i/>
          <w:iCs/>
          <w:color w:val="000000"/>
          <w:spacing w:val="-17"/>
          <w:sz w:val="30"/>
          <w:szCs w:val="30"/>
          <w:lang w:val="ru-RU" w:bidi="ru-RU"/>
        </w:rPr>
        <w:t>unearned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 xml:space="preserve"> income and fell squarely outside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production boundary. Profits were instead the returns earned for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productive activity inside the boundary.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0" w:after="0"/>
        <w:ind w:firstLine="299" w:start="919" w:end="862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Historically, the boundary fence has not been fixed. Its shape and size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have shifted with social and economic forces. These changes in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>boundary between makers and takers can be seen just as clearly in the past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as in the modern era. In the eighteenth century there was an outcry when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the physiocrats, an early school of economists, called landlords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‘unproductive’. This was an attack on the ruling class of a mainly rural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Europe. The politically explosive question was whether landlords were just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abusing their power to extract part of the wealth created by their tenant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farmers, or whether their contribution of land was essential to the way in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which farmers created value.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-409575</wp:posOffset>
            </wp:positionV>
            <wp:extent cx="5731510" cy="2152015"/>
            <wp:effectExtent l="0" t="0" r="0" b="0"/>
            <wp:wrapNone/>
            <wp:docPr id="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0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204" w:before="257" w:after="7"/>
        <w:ind w:hanging="0" w:start="1596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b/>
          <w:bCs/>
          <w:color w:val="000000"/>
          <w:spacing w:val="-7"/>
          <w:sz w:val="22"/>
          <w:szCs w:val="22"/>
          <w:lang w:val="ru-RU" w:bidi="ru-RU"/>
        </w:rPr>
        <w:t>Figure 1.</w:t>
      </w:r>
      <w:r>
        <w:rPr>
          <w:rFonts w:eastAsia="Arial" w:cs="Arial" w:ascii="Arial" w:hAnsi="Arial"/>
          <w:color w:val="000000"/>
          <w:spacing w:val="-8"/>
          <w:sz w:val="22"/>
          <w:szCs w:val="22"/>
          <w:lang w:val="ru-RU" w:bidi="ru-RU"/>
        </w:rPr>
        <w:t xml:space="preserve"> Production boundary around the value-producing activities of the economy</w:t>
      </w:r>
      <w:r>
        <w:rPr>
          <w:rFonts w:eastAsia="Times New Roman" w:cs="Times New Roman"/>
          <w:sz w:val="22"/>
          <w:szCs w:val="22"/>
        </w:rPr>
        <w:t xml:space="preserve"> </w:t>
      </w:r>
    </w:p>
    <w:p>
      <w:pPr>
        <w:pStyle w:val="Normal"/>
        <w:spacing w:lineRule="auto" w:line="240" w:before="0" w:after="10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45" w:before="0" w:after="0"/>
        <w:ind w:firstLine="299" w:start="919" w:end="864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A variation of this debate about where to draw the production boundary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continues today with the financial sector. After the 2008 financial crisis,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there were calls from many quarters for a revival of industrial policy to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boost the ‘makers’ in industry, who were seen to be pitted against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‘takers’ in finance. It was argued that rebalancing was needed to shrink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size of the financial sector (falling into the dark grey circle of unproductive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activities above) by taxation, for example a tax on financial transactions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4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47" w:before="0" w:after="0"/>
        <w:ind w:hanging="0" w:start="919" w:end="86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such as foreign exchange dealing or securities trading, and by industrial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policies to nurture growth in industries that actually made things instead of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just exchanging them (falling into the light grey circle of productive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activities above).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0" w:after="0"/>
        <w:ind w:firstLine="299" w:start="919" w:end="86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But things are not so simple. The point is not to blame some as takers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and to label others as makers. The activities of people outside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boundary may be needed to facilitate production – without their work,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productive activities may not be so valuable. Merchants are necessary to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ensure the goods arrive at the marketplace and are exchanged efficiently.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The financial sector is critical for buyers and sellers to do business with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each other. How these activities can be shaped to actually serve their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purpose of producing value is the real question.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firstLine="299" w:start="919" w:end="86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And, most important of all, what about government? On which side of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the production boundary does it lie? Is government inherently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unproductive, as is often claimed, its only earnings being compulsory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transfers in the form of taxes from the productive part of the economy? If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so, how can government make the economy grow? Or can it at best only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set the rules of the game, so that the value creators can operate efficiently?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19" w:end="86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Indeed, the recurring debate about the optimal size of government and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the supposed perils of high public debt boils down to whether government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4" w:before="4" w:after="0"/>
        <w:ind w:hanging="0" w:start="919" w:end="86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7"/>
          <w:sz w:val="30"/>
          <w:szCs w:val="30"/>
          <w:lang w:val="ru-RU" w:bidi="ru-RU"/>
        </w:rPr>
        <w:t>spending helps the economy to grow – because government can be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productive and add value – or whether it holds back the economy because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it is unproductive or even destroys value</w:t>
      </w:r>
      <w:r>
        <w:rPr>
          <w:rFonts w:eastAsia="Arial" w:cs="Arial" w:ascii="Arial" w:hAnsi="Arial"/>
          <w:i/>
          <w:iCs/>
          <w:color w:val="000000"/>
          <w:spacing w:val="-9"/>
          <w:sz w:val="30"/>
          <w:szCs w:val="30"/>
          <w:lang w:val="ru-RU" w:bidi="ru-RU"/>
        </w:rPr>
        <w:t>.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 xml:space="preserve"> The issue is politically loaded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and deeply colours current debates, ranging from whether the UK can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afford Trident nuclear weapons to whether there is a ‘magic number’ for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the size of government, defined as government spending as a proportion of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national output, beyond which an economy will inevitably do less well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than it might have done if government spending had been lower. As we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4"/>
          <w:sz w:val="30"/>
          <w:szCs w:val="30"/>
          <w:lang w:val="ru-RU" w:bidi="ru-RU"/>
        </w:rPr>
        <w:t xml:space="preserve">will explore in </w:t>
      </w:r>
      <w:r>
        <w:rPr>
          <w:rFonts w:eastAsia="Arial" w:cs="Arial" w:ascii="Arial" w:hAnsi="Arial"/>
          <w:color w:val="0000EE"/>
          <w:spacing w:val="-16"/>
          <w:sz w:val="30"/>
          <w:szCs w:val="30"/>
          <w:lang w:val="ru-RU" w:bidi="ru-RU"/>
        </w:rPr>
        <w:t>Chapter 8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, this question is more tainted by political views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and ideological positions than informed by deep scientific proofs. Indeed,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it is important to remember that economics is at heart a social science, and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the ‘natural’ size of government will depend on one’s theory of (or simply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‘position’ on) the purpose of government. If it is seen as useless, or at best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a fixer of occasional problems, its optimum size will inevitably be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notionally smaller than if it is viewed as a key engine of growth needed to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steer and invest in the value creation process.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19" w:end="86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Over time, this conceptual production boundary was expanded to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6"/>
          <w:sz w:val="30"/>
          <w:szCs w:val="30"/>
          <w:lang w:val="ru-RU" w:bidi="ru-RU"/>
        </w:rPr>
        <w:t>encompass much more of the economy than before, and more varied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hanging="0" w:start="919" w:end="86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economic activities. As economists, and wider society, came to determine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value by supply and demand – what is bought has value – activities such as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273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45" w:before="0" w:after="0"/>
        <w:ind w:hanging="0" w:start="920" w:end="1036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financial transactions were redefined as productive, whereas previously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they had usually been classed as unproductive. Significantly, the only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major part of the economy which is now considered largely to lie outside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the production boundary – and thus to be ‘unproductive’ – remains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government. It is also true that many other services that people provide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throughout society go unpaid, such as care given by parents to children or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by the healthy to the unwell, and are not well accounted for. Fortunately,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issues such as factoring care into the way we measure national output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(GDP) are increasingly coming to the fore. But besides adding new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concepts to GDP – such as care, or the sustainability of the planet – it is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fundamental to understand why we hold the assumptions about value that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we do. And this is impossible if value is not scrutinized.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Heading2"/>
        <w:spacing w:lineRule="exact" w:line="204" w:before="231" w:after="7"/>
        <w:ind w:hanging="0" w:start="3638" w:end="3738"/>
        <w:jc w:val="end"/>
        <w:rPr>
          <w:rFonts w:ascii="Times New Roman" w:hAnsi="Times New Roman" w:eastAsia="Times New Roman" w:cs="Times New Roman"/>
          <w:color w:val="010302"/>
        </w:rPr>
      </w:pPr>
      <w:r>
        <w:rPr>
          <w:rFonts w:eastAsia="Times New Roman" w:cs="Times New Roman" w:ascii="Times New Roman" w:hAnsi="Times New Roman"/>
          <w:color w:val="010302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274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54" w:before="0" w:after="0"/>
        <w:ind w:hanging="0" w:start="920" w:end="87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analysis of activities in terms of whether they are productive or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unproductive.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0" w:after="0"/>
        <w:ind w:firstLine="299" w:start="920" w:end="87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Yet this reasoning is circular, a closed loop. Incomes are justified by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production of something that is of value. But how do we measure value?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By whether it earns income. You earn income because you are productive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and you are productive because you earn income. So with a wave of a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 xml:space="preserve">wand, the concept of </w:t>
      </w:r>
      <w:r>
        <w:rPr>
          <w:rFonts w:eastAsia="Arial" w:cs="Arial" w:ascii="Arial" w:hAnsi="Arial"/>
          <w:i/>
          <w:iCs/>
          <w:color w:val="000000"/>
          <w:spacing w:val="-17"/>
          <w:sz w:val="30"/>
          <w:szCs w:val="30"/>
          <w:lang w:val="ru-RU" w:bidi="ru-RU"/>
        </w:rPr>
        <w:t>unearned income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 xml:space="preserve"> vanishes. If income means that we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are productive, and we deserve income whenever we are productive, how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 xml:space="preserve">can income possibly be unearned? As we shall see in </w:t>
      </w:r>
      <w:r>
        <w:rPr>
          <w:rFonts w:eastAsia="Arial" w:cs="Arial" w:ascii="Arial" w:hAnsi="Arial"/>
          <w:color w:val="0000EE"/>
          <w:spacing w:val="-16"/>
          <w:sz w:val="30"/>
          <w:szCs w:val="30"/>
          <w:lang w:val="ru-RU" w:bidi="ru-RU"/>
        </w:rPr>
        <w:t>Chapter 3</w:t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, this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circular reasoning is reflected in how national accounts – which track and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measure production and wealth in the economy – are drawn up. In theory,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no income may be judged too high, because in a market economy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competition prevents anyone from earning more than he or she deserves.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In practice, markets are what economists call imperfect, so prices and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wages are often set by the powerful and paid by the weak.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firstLine="299" w:start="920" w:end="87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In the prevailing view, prices are set by supply and demand, and any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deviation from what is considered the competitive price (based on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marginal revenues) must be due to some imperfection which, if removed,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will produce the correct distribution of income between actors.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possibility that some activities perpetually earn rent because they are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perceived as valuable, while actually blocking the creation of value and/or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destroying existing value, is hardly discussed.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firstLine="299" w:start="920" w:end="87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Indeed, for economists there is no longer any story other than that of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subjective theory of value, with the market driven by supply and demand.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Once impediments to competition are removed, the outcome should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benefit everyone. How different notions of value might affect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distribution of revenues between workers, public agencies, managers and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shareholders at, say, Google, General Electric or BAE Systems, goes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7"/>
          <w:sz w:val="30"/>
          <w:szCs w:val="30"/>
          <w:lang w:val="ru-RU" w:bidi="ru-RU"/>
        </w:rPr>
        <w:t>unquestioned.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20" w:end="87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Third, in trying to steer the economy in particular directions,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policymakers are – whether they recognize it or not – inevitably influenced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20" w:end="87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by ideas about value. The rate of GDP growth is obviously important in a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world where billions of people still live in dire poverty. But some of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most important economic questions today are about how to achieve a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particular type of growth</w:t>
      </w:r>
      <w:r>
        <w:rPr>
          <w:rFonts w:eastAsia="Arial" w:cs="Arial" w:ascii="Arial" w:hAnsi="Arial"/>
          <w:i/>
          <w:iCs/>
          <w:color w:val="000000"/>
          <w:spacing w:val="-9"/>
          <w:sz w:val="30"/>
          <w:szCs w:val="30"/>
          <w:lang w:val="ru-RU" w:bidi="ru-RU"/>
        </w:rPr>
        <w:t>.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 xml:space="preserve"> Today, there is a lot of talk about the need to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make growth ‘smarter’ (led by investments in innovation), more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sustainable (greener) and more inclusive (producing less inequality).</w:t>
      </w:r>
      <w:r>
        <w:rPr>
          <w:rFonts w:eastAsia="Arial" w:cs="Arial" w:ascii="Arial" w:hAnsi="Arial"/>
          <w:color w:val="0000EE"/>
          <w:spacing w:val="-11"/>
          <w:sz w:val="18"/>
          <w:szCs w:val="18"/>
          <w:vertAlign w:val="superscript"/>
          <w:lang w:val="ru-RU" w:bidi="ru-RU"/>
        </w:rPr>
        <w:t>19</w:t>
      </w:r>
      <w:r>
        <w:rPr>
          <w:rFonts w:eastAsia="Times New Roman" w:cs="Times New Roman"/>
          <w:sz w:val="18"/>
          <w:szCs w:val="18"/>
        </w:rPr>
        <w:t xml:space="preserve"> </w:t>
      </w:r>
    </w:p>
    <w:p>
      <w:pPr>
        <w:pStyle w:val="Normal"/>
        <w:spacing w:lineRule="exact" w:line="346" w:before="3" w:after="0"/>
        <w:ind w:firstLine="299" w:start="920" w:end="871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Contrary to the widespread assumption that policy should be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directionless, simply removing barriers and focusing on ‘levelling the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272" w:before="60" w:after="0"/>
        <w:ind w:hanging="0" w:start="920" w:end="0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playing field’ for businesses, an immense amount of policymaking is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273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45" w:before="0" w:after="0"/>
        <w:ind w:hanging="0" w:start="920" w:end="938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needed to reach these particular objectives. Growth will not somehow go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in this direction by itself. Different types of policy are needed to tilt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playing field in the direction deemed desirable. This is very different from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the usual assumption that policy should be directionless, simply removing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barriers so that businesses can get on with smooth production.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20" w:end="938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Deciding which activities are more important than others is critical in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setting a direction for the economy: put simply, those activities thought to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20" w:end="938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be more important in achieving particular objectives have to be increased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and less important ones reduced. We already do this. Certain types of tax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credits, for, say, R&amp;D, try to stimulate more investment in innovation. We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subsidize education and training for students because as a society we want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more young people to go to university or enter the workforce with better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skills. Behind such policies may be economic models that show how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investment in ‘human capital’ – people’s knowledge and capabilities –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benefits a country’s growth by increasing its productive capacity.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Similarly, today’s deepening concern that the financial sector in some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countries is too large – compared, for example, to manufacturing – might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be informed by theories of what kind of economy we want to be living in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and the size and role of finance within it.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20" w:end="938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But the distinction between productive and unproductive activities has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rarely been the result of ‘scientific’ measurement. Rather, ascribing value,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20" w:end="938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or the lack of it, has always involved malleable socio-economic arguments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which derive from a particular political perspective – which is sometimes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explicit, sometimes not. The definition of value is always as much about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politics, and about particular views on how society ought to be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/>
        <w:br w:type="textWrapping" w:clear="all"/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constructed, as it is about narrowly defined economics. Measurements are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not neutral: they affect behaviour and vice versa (this is the concept of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performativity which we encountered in the Preface).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6" w:before="3" w:after="0"/>
        <w:ind w:firstLine="299" w:start="920" w:end="938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So the point is not to create a stark divide, labelling some activities as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productive and categorizing others as unproductive rent-seeking. I believe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hanging="0" w:start="920" w:end="938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we must instead be more forthright in linking our understanding of value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creation to the way in which activities (whether in the financial sector or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the real economy) should be structured, and how this is connected to the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0"/>
          <w:sz w:val="30"/>
          <w:szCs w:val="30"/>
          <w:lang w:val="ru-RU" w:bidi="ru-RU"/>
        </w:rPr>
        <w:t>distribution of the rewards generated. Only in this way will the current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narrative about value creation be subject to greater scrutiny, and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br/>
        <w:t>statements such as ‘I am a wealth creator’ measured against credible ideas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 xml:space="preserve">about where that wealth comes from. A pharmaceutical company’s </w:t>
      </w:r>
      <w:r>
        <w:rPr>
          <w:rFonts w:eastAsia="Arial" w:cs="Arial" w:ascii="Arial" w:hAnsi="Arial"/>
          <w:i/>
          <w:iCs/>
          <w:color w:val="000000"/>
          <w:spacing w:val="-12"/>
          <w:sz w:val="30"/>
          <w:szCs w:val="30"/>
          <w:lang w:val="ru-RU" w:bidi="ru-RU"/>
        </w:rPr>
        <w:t>value-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i/>
          <w:iCs/>
          <w:color w:val="000000"/>
          <w:spacing w:val="-12"/>
          <w:sz w:val="30"/>
          <w:szCs w:val="30"/>
          <w:lang w:val="ru-RU" w:bidi="ru-RU"/>
        </w:rPr>
        <w:t>based pricing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 xml:space="preserve"> might then be scrutinized with a more collective value-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creation process in mind, one in which public money funds a large portion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of pharmaceutical research – from which that company benefits – in the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240" w:before="0" w:after="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auto" w:line="240" w:before="0" w:after="273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>
          <w:color w:themeColor="text1" w:val="000000"/>
          <w:sz w:val="24"/>
          <w:szCs w:val="24"/>
          <w:lang w:val="ru-RU"/>
        </w:rPr>
      </w:r>
    </w:p>
    <w:p>
      <w:pPr>
        <w:pStyle w:val="Normal"/>
        <w:spacing w:lineRule="exact" w:line="345" w:before="0" w:after="0"/>
        <w:ind w:hanging="0" w:start="919" w:end="953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highest-risk stage. Similarly, the 20 per cent share that venture capitalists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usually get when a high-tech small company goes public on the stock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market may be seen as excessive in light of the actual, not mythological,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risk they have taken in investing in the company’s development. And if an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investment bank makes an enormous profit from the exchange rate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instability that affects a country, that profit can be seen as what it really is: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rent.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exact" w:line="345" w:before="3" w:after="0"/>
        <w:ind w:firstLine="299" w:start="919" w:end="953"/>
        <w:rPr>
          <w:rFonts w:ascii="Times New Roman" w:hAnsi="Times New Roman" w:eastAsia="Times New Roman" w:cs="Times New Roman"/>
          <w:color w:val="010302"/>
        </w:rPr>
      </w:pP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In order to arrive at this understanding of value creation, however, we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2"/>
          <w:sz w:val="30"/>
          <w:szCs w:val="30"/>
          <w:lang w:val="ru-RU" w:bidi="ru-RU"/>
        </w:rPr>
        <w:t>need to go beyond seemingly scientific categorizations of activities and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look at the socio-economic and political conflicts that underlie them.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5"/>
          <w:sz w:val="30"/>
          <w:szCs w:val="30"/>
          <w:lang w:val="ru-RU" w:bidi="ru-RU"/>
        </w:rPr>
        <w:t>Indeed, claims about value creation have always been linked to assertions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3"/>
          <w:sz w:val="30"/>
          <w:szCs w:val="30"/>
          <w:lang w:val="ru-RU" w:bidi="ru-RU"/>
        </w:rPr>
        <w:t>about the relative productiveness of certain elements of society, often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1"/>
          <w:sz w:val="30"/>
          <w:szCs w:val="30"/>
          <w:lang w:val="ru-RU" w:bidi="ru-RU"/>
        </w:rPr>
        <w:t>related to fundamental shifts in the underlying economy: from agricultural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14"/>
          <w:sz w:val="30"/>
          <w:szCs w:val="30"/>
          <w:lang w:val="ru-RU" w:bidi="ru-RU"/>
        </w:rPr>
        <w:t>to industrial, or from a mass-production-based economy to one based on</w:t>
      </w:r>
      <w:r>
        <w:rPr>
          <w:rFonts w:eastAsia="Times New Roman" w:cs="Times New Roman"/>
          <w:sz w:val="30"/>
          <w:szCs w:val="30"/>
        </w:rPr>
        <w:t xml:space="preserve"> </w:t>
      </w:r>
      <w:r>
        <w:rPr>
          <w:rFonts w:eastAsia="Arial" w:cs="Arial" w:ascii="Arial" w:hAnsi="Arial"/>
          <w:color w:val="000000"/>
          <w:spacing w:val="-9"/>
          <w:sz w:val="30"/>
          <w:szCs w:val="30"/>
          <w:lang w:val="ru-RU" w:bidi="ru-RU"/>
        </w:rPr>
        <w:t>digital technology.</w:t>
      </w:r>
      <w:r>
        <w:rPr>
          <w:rFonts w:eastAsia="Times New Roman" w:cs="Times New Roman"/>
          <w:sz w:val="30"/>
          <w:szCs w:val="30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/>
          <w:color w:themeColor="text1" w:val="000000"/>
          <w:sz w:val="24"/>
          <w:szCs w:val="24"/>
          <w:lang w:val="ru-RU"/>
        </w:rPr>
      </w:pPr>
      <w:r>
        <w:rPr/>
      </w:r>
    </w:p>
    <w:sectPr>
      <w:type w:val="nextPage"/>
      <w:pgSz w:w="11906" w:h="16838"/>
      <w:pgMar w:left="480" w:right="500" w:gutter="0" w:header="0" w:top="343" w:footer="0" w:bottom="275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Algerian">
    <w:altName w:val="comic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Arial" w:hAnsi="Arial" w:eastAsia="Arial" w:cs="Arial"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hAnsi="Arial" w:eastAsia="Arial" w:cs="Arial"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59" w:after="0"/>
      <w:ind w:start="511"/>
    </w:pPr>
    <w:rPr>
      <w:rFonts w:ascii="Algerian" w:hAnsi="Algerian" w:eastAsia="Algerian"/>
      <w:sz w:val="24"/>
      <w:szCs w:val="24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>
    <w:name w:val="Table Paragraph"/>
    <w:basedOn w:val="Normal"/>
    <w:uiPriority w:val="1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://www.drugabacus.org/" TargetMode="External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 pitchFamily="0" charset="1"/>
        <a:ea typeface="Times New Roman" pitchFamily="0" charset="1"/>
        <a:cs typeface="Times New Roman" pitchFamily="0" charset="1"/>
      </a:majorFont>
      <a:minorFont>
        <a:latin typeface="Times New Roman" pitchFamily="0" charset="1"/>
        <a:ea typeface="Times New Roman" pitchFamily="0" charset="1"/>
        <a:cs typeface="Times New Roman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</TotalTime>
  <Application>LibreOffice/26.2.2.2$Windows_X86_64 LibreOffice_project/1f77d10d6938fd34972958f64b2bcfa54f8b1ba5</Application>
  <AppVersion>15.0000</AppVersion>
  <Pages>24</Pages>
  <Words>7786</Words>
  <Characters>40243</Characters>
  <CharactersWithSpaces>48103</CharactersWithSpaces>
  <Paragraphs>188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2026-04-18T11:16:55Z</dcterms:created>
  <dc:creator/>
  <dc:description/>
  <dc:language>am-ET</dc:language>
  <cp:lastModifiedBy/>
  <dcterms:modified xsi:type="dcterms:W3CDTF">2026-04-18T14:20:17Z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